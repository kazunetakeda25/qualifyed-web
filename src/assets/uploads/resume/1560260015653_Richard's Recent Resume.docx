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EastAsia" w:hAnsi="Times New Roman" w:cs="Times New Roman"/>
          <w:b w:val="0"/>
          <w:bCs/>
          <w:caps w:val="0"/>
          <w:spacing w:val="0"/>
          <w:sz w:val="21"/>
          <w:szCs w:val="22"/>
        </w:rPr>
        <w:alias w:val="Resume Name"/>
        <w:tag w:val="Resumen Name"/>
        <w:id w:val="-925414414"/>
        <w:placeholder>
          <w:docPart w:val="B8F65230153347B49BC6523A387C3C9B"/>
        </w:placeholder>
        <w:docPartList>
          <w:docPartGallery w:val="Quick Parts"/>
          <w:docPartCategory w:val=" Resume Name"/>
        </w:docPartList>
      </w:sdtPr>
      <w:sdtEndPr>
        <w:rPr>
          <w:b/>
          <w:sz w:val="20"/>
          <w:szCs w:val="20"/>
        </w:rPr>
      </w:sdtEndPr>
      <w:sdtContent>
        <w:tbl>
          <w:tblPr>
            <w:tblStyle w:val="PlainTable3"/>
            <w:tblW w:w="5041" w:type="pct"/>
            <w:tblLayout w:type="fixed"/>
            <w:tblLook w:val="04A0" w:firstRow="1" w:lastRow="0" w:firstColumn="1" w:lastColumn="0" w:noHBand="0" w:noVBand="1"/>
          </w:tblPr>
          <w:tblGrid>
            <w:gridCol w:w="9927"/>
            <w:gridCol w:w="236"/>
          </w:tblGrid>
          <w:tr w:rsidR="004D5E23" w:rsidRPr="00CD7D18" w14:paraId="27BE4E9B" w14:textId="77777777" w:rsidTr="00AF206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599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4884" w:type="pct"/>
              </w:tcPr>
              <w:p w14:paraId="5976230A" w14:textId="5646B914" w:rsidR="004D5E23" w:rsidRPr="00CD7D18" w:rsidRDefault="00140A1D">
                <w:pPr>
                  <w:pStyle w:val="PersonalName"/>
                  <w:rPr>
                    <w:rFonts w:ascii="Times New Roman" w:hAnsi="Times New Roman" w:cs="Times New Roman"/>
                    <w:b w:val="0"/>
                  </w:rPr>
                </w:pPr>
                <w:sdt>
                  <w:sdtPr>
                    <w:rPr>
                      <w:rFonts w:ascii="Times New Roman" w:hAnsi="Times New Roman" w:cs="Times New Roman"/>
                    </w:rPr>
                    <w:alias w:val="Author"/>
                    <w:id w:val="-747420753"/>
                    <w:placeholder>
                      <w:docPart w:val="D8F196A40D3649B7B97D390FC7A62E26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A4765B" w:rsidRPr="00624F3A">
                      <w:rPr>
                        <w:rFonts w:ascii="Times New Roman" w:hAnsi="Times New Roman" w:cs="Times New Roman"/>
                      </w:rPr>
                      <w:t>Richard A</w:t>
                    </w:r>
                    <w:r w:rsidR="001D495F">
                      <w:rPr>
                        <w:rFonts w:ascii="Times New Roman" w:hAnsi="Times New Roman" w:cs="Times New Roman"/>
                      </w:rPr>
                      <w:t>.</w:t>
                    </w:r>
                    <w:r w:rsidR="00A4765B" w:rsidRPr="00624F3A">
                      <w:rPr>
                        <w:rFonts w:ascii="Times New Roman" w:hAnsi="Times New Roman" w:cs="Times New Roman"/>
                      </w:rPr>
                      <w:t xml:space="preserve"> Jones-Sekse, </w:t>
                    </w:r>
                    <w:r w:rsidR="00826A3D">
                      <w:rPr>
                        <w:rFonts w:ascii="Times New Roman" w:hAnsi="Times New Roman" w:cs="Times New Roman"/>
                      </w:rPr>
                      <w:t>MBA</w:t>
                    </w:r>
                  </w:sdtContent>
                </w:sdt>
              </w:p>
            </w:tc>
            <w:tc>
              <w:tcPr>
                <w:tcW w:w="113" w:type="pct"/>
              </w:tcPr>
              <w:p w14:paraId="242B2F32" w14:textId="77777777" w:rsidR="004D5E23" w:rsidRPr="00CD7D18" w:rsidRDefault="004D5E23">
                <w:pPr>
                  <w:pStyle w:val="NoSpacing"/>
                  <w:ind w:left="71" w:hanging="71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  <w:tr w:rsidR="004D5E23" w:rsidRPr="00CD7D18" w14:paraId="3C565DC6" w14:textId="77777777" w:rsidTr="00AF206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884" w:type="pct"/>
              </w:tcPr>
              <w:p w14:paraId="4ADA680D" w14:textId="023DE889" w:rsidR="004D5E23" w:rsidRPr="00CD7D18" w:rsidRDefault="00140A1D" w:rsidP="000A48E3">
                <w:pPr>
                  <w:pStyle w:val="NoSpacing"/>
                  <w:jc w:val="center"/>
                  <w:rPr>
                    <w:rFonts w:ascii="Times New Roman" w:hAnsi="Times New Roman" w:cs="Times New Roman"/>
                    <w:caps w:val="0"/>
                    <w:color w:val="FFFFFF" w:themeColor="background1"/>
                    <w:sz w:val="20"/>
                    <w:szCs w:val="20"/>
                  </w:rPr>
                </w:pPr>
                <w:sdt>
                  <w:sdtPr>
                    <w:rPr>
                      <w:rFonts w:ascii="Times New Roman" w:hAnsi="Times New Roman" w:cs="Times New Roman"/>
                    </w:rPr>
                    <w:alias w:val="Address"/>
                    <w:id w:val="-741638233"/>
                    <w:placeholder>
                      <w:docPart w:val="192C30850D4440EEB2240366CF528E9C"/>
                    </w:placeholder>
                    <w:dataBinding w:prefixMappings="xmlns:ns0='http://schemas.microsoft.com/office/2006/coverPageProps' " w:xpath="/ns0:CoverPageProperties[1]/ns0:CompanyAddress[1]" w:storeItemID="{55AF091B-3C7A-41E3-B477-F2FDAA23CFDA}"/>
                    <w:text/>
                  </w:sdtPr>
                  <w:sdtEndPr/>
                  <w:sdtContent>
                    <w:r w:rsidR="00F521A4">
                      <w:rPr>
                        <w:rFonts w:ascii="Times New Roman" w:hAnsi="Times New Roman" w:cs="Times New Roman"/>
                      </w:rPr>
                      <w:t>7712 Saddlewood Drive</w:t>
                    </w:r>
                    <w:r w:rsidR="00DA1F1D" w:rsidRPr="00AF2062">
                      <w:rPr>
                        <w:rFonts w:ascii="Times New Roman" w:hAnsi="Times New Roman" w:cs="Times New Roman"/>
                      </w:rPr>
                      <w:t>, Fort Wayne, IN 468</w:t>
                    </w:r>
                    <w:r w:rsidR="00F521A4">
                      <w:rPr>
                        <w:rFonts w:ascii="Times New Roman" w:hAnsi="Times New Roman" w:cs="Times New Roman"/>
                      </w:rPr>
                      <w:t>2</w:t>
                    </w:r>
                    <w:r w:rsidR="00DA1F1D" w:rsidRPr="00AF2062">
                      <w:rPr>
                        <w:rFonts w:ascii="Times New Roman" w:hAnsi="Times New Roman" w:cs="Times New Roman"/>
                      </w:rPr>
                      <w:t>5</w:t>
                    </w:r>
                  </w:sdtContent>
                </w:sdt>
              </w:p>
            </w:tc>
            <w:tc>
              <w:tcPr>
                <w:tcW w:w="116" w:type="pct"/>
              </w:tcPr>
              <w:p w14:paraId="37D68919" w14:textId="77777777" w:rsidR="004D5E23" w:rsidRPr="00CD7D18" w:rsidRDefault="004D5E23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  <w:tr w:rsidR="004D5E23" w:rsidRPr="00CD7D18" w14:paraId="7028D0CD" w14:textId="77777777" w:rsidTr="00AF2062">
            <w:trPr>
              <w:trHeight w:val="6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884" w:type="pct"/>
              </w:tcPr>
              <w:p w14:paraId="585838AA" w14:textId="77777777" w:rsidR="004D5E23" w:rsidRPr="00CD7D18" w:rsidRDefault="00140A1D" w:rsidP="006221B3">
                <w:pPr>
                  <w:pStyle w:val="NoSpacing"/>
                  <w:jc w:val="center"/>
                  <w:rPr>
                    <w:rFonts w:ascii="Times New Roman" w:hAnsi="Times New Roman" w:cs="Times New Roman"/>
                    <w:caps w:val="0"/>
                    <w:color w:val="9EC544" w:themeColor="accent1"/>
                  </w:rPr>
                </w:pPr>
                <w:sdt>
                  <w:sdtPr>
                    <w:rPr>
                      <w:rFonts w:ascii="Times New Roman" w:hAnsi="Times New Roman" w:cs="Times New Roman"/>
                    </w:rPr>
                    <w:alias w:val="Phone"/>
                    <w:id w:val="-1808010215"/>
                    <w:placeholder>
                      <w:docPart w:val="A81F5C1CD4674511B26C83F412CCDBFD"/>
                    </w:placeholder>
                    <w:dataBinding w:prefixMappings="xmlns:ns0='http://schemas.microsoft.com/office/2006/coverPageProps' " w:xpath="/ns0:CoverPageProperties[1]/ns0:CompanyPhone[1]" w:storeItemID="{55AF091B-3C7A-41E3-B477-F2FDAA23CFDA}"/>
                    <w:text/>
                  </w:sdtPr>
                  <w:sdtEndPr/>
                  <w:sdtContent>
                    <w:r w:rsidR="00831F7F" w:rsidRPr="00826A3D">
                      <w:rPr>
                        <w:rFonts w:ascii="Times New Roman" w:hAnsi="Times New Roman" w:cs="Times New Roman"/>
                      </w:rPr>
                      <w:t xml:space="preserve">Phone: </w:t>
                    </w:r>
                    <w:r w:rsidR="000A48E3" w:rsidRPr="00826A3D">
                      <w:rPr>
                        <w:rFonts w:ascii="Times New Roman" w:hAnsi="Times New Roman" w:cs="Times New Roman"/>
                      </w:rPr>
                      <w:t>765-462-8888</w:t>
                    </w:r>
                  </w:sdtContent>
                </w:sdt>
                <w:r w:rsidR="00570240" w:rsidRPr="00826A3D">
                  <w:rPr>
                    <w:rFonts w:ascii="Times New Roman" w:hAnsi="Times New Roman" w:cs="Times New Roman"/>
                  </w:rPr>
                  <w:t xml:space="preserve">  </w:t>
                </w:r>
                <w:r w:rsidR="00B12DB9" w:rsidRPr="00826A3D">
                  <w:rPr>
                    <w:rFonts w:ascii="Times New Roman" w:hAnsi="Times New Roman" w:cs="Times New Roman"/>
                  </w:rPr>
                  <w:t xml:space="preserve">   </w:t>
                </w:r>
                <w:sdt>
                  <w:sdtPr>
                    <w:rPr>
                      <w:rFonts w:ascii="Times New Roman" w:hAnsi="Times New Roman" w:cs="Times New Roman"/>
                    </w:rPr>
                    <w:alias w:val="E-mail Address"/>
                    <w:id w:val="-725216357"/>
                    <w:placeholder>
                      <w:docPart w:val="FA9380ADBF2E4B519456D55CA0616492"/>
                    </w:placeholder>
                    <w:dataBinding w:prefixMappings="xmlns:ns0='http://schemas.microsoft.com/office/2006/coverPageProps' " w:xpath="/ns0:CoverPageProperties[1]/ns0:CompanyEmail[1]" w:storeItemID="{55AF091B-3C7A-41E3-B477-F2FDAA23CFDA}"/>
                    <w:text/>
                  </w:sdtPr>
                  <w:sdtEndPr/>
                  <w:sdtContent>
                    <w:r w:rsidR="00D97FC5" w:rsidRPr="00826A3D">
                      <w:rPr>
                        <w:rFonts w:ascii="Times New Roman" w:hAnsi="Times New Roman" w:cs="Times New Roman"/>
                      </w:rPr>
                      <w:t>richardjonessekse@gmail.com</w:t>
                    </w:r>
                  </w:sdtContent>
                </w:sdt>
              </w:p>
            </w:tc>
            <w:tc>
              <w:tcPr>
                <w:tcW w:w="116" w:type="pct"/>
              </w:tcPr>
              <w:p w14:paraId="4B82B364" w14:textId="77777777" w:rsidR="004D5E23" w:rsidRPr="00CD7D18" w:rsidRDefault="004D5E23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</w:p>
            </w:tc>
          </w:tr>
        </w:tbl>
        <w:p w14:paraId="68DF41A1" w14:textId="77777777" w:rsidR="004D5E23" w:rsidRPr="00CD7D18" w:rsidRDefault="00140A1D">
          <w:pPr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</w:p>
      </w:sdtContent>
    </w:sdt>
    <w:p w14:paraId="57E5B2C0" w14:textId="77777777" w:rsidR="004D5E23" w:rsidRPr="00CD7D18" w:rsidRDefault="000B6F79" w:rsidP="00F97A99">
      <w:pPr>
        <w:pStyle w:val="SectionHeading"/>
        <w:tabs>
          <w:tab w:val="right" w:pos="10080"/>
        </w:tabs>
        <w:rPr>
          <w:rFonts w:ascii="Times New Roman" w:hAnsi="Times New Roman" w:cs="Times New Roman"/>
          <w:sz w:val="22"/>
        </w:rPr>
      </w:pPr>
      <w:r w:rsidRPr="00CD7D18">
        <w:rPr>
          <w:rFonts w:ascii="Times New Roman" w:hAnsi="Times New Roman" w:cs="Times New Roman"/>
          <w:sz w:val="22"/>
        </w:rPr>
        <w:t>Objective</w:t>
      </w:r>
      <w:r w:rsidR="00D0793F" w:rsidRPr="00CD7D18">
        <w:rPr>
          <w:rFonts w:ascii="Times New Roman" w:hAnsi="Times New Roman" w:cs="Times New Roman"/>
          <w:sz w:val="22"/>
        </w:rPr>
        <w:t>s</w:t>
      </w:r>
      <w:r w:rsidR="00F97A99" w:rsidRPr="00CD7D18">
        <w:rPr>
          <w:rFonts w:ascii="Times New Roman" w:hAnsi="Times New Roman" w:cs="Times New Roman"/>
          <w:sz w:val="22"/>
        </w:rPr>
        <w:tab/>
      </w:r>
    </w:p>
    <w:p w14:paraId="220753DB" w14:textId="1EFF46AE" w:rsidR="001811F8" w:rsidRPr="006E32DB" w:rsidRDefault="00D0793F" w:rsidP="00683EE7">
      <w:pPr>
        <w:spacing w:after="0" w:line="240" w:lineRule="auto"/>
        <w:rPr>
          <w:rFonts w:ascii="Times New Roman" w:hAnsi="Times New Roman" w:cs="Times New Roman"/>
        </w:rPr>
      </w:pPr>
      <w:r w:rsidRPr="007E6125">
        <w:rPr>
          <w:rFonts w:ascii="Times New Roman" w:hAnsi="Times New Roman" w:cs="Times New Roman"/>
        </w:rPr>
        <w:t>To</w:t>
      </w:r>
      <w:r w:rsidR="001811F8" w:rsidRPr="007E6125">
        <w:rPr>
          <w:rFonts w:ascii="Times New Roman" w:hAnsi="Times New Roman" w:cs="Times New Roman"/>
        </w:rPr>
        <w:t xml:space="preserve"> obtain a position p</w:t>
      </w:r>
      <w:r w:rsidR="00FF0B95" w:rsidRPr="007E6125">
        <w:rPr>
          <w:rFonts w:ascii="Times New Roman" w:hAnsi="Times New Roman" w:cs="Times New Roman"/>
        </w:rPr>
        <w:t>rima</w:t>
      </w:r>
      <w:r w:rsidR="00874640" w:rsidRPr="007E6125">
        <w:rPr>
          <w:rFonts w:ascii="Times New Roman" w:hAnsi="Times New Roman" w:cs="Times New Roman"/>
        </w:rPr>
        <w:t>rily focusing on</w:t>
      </w:r>
      <w:r w:rsidR="004E0599">
        <w:rPr>
          <w:rFonts w:ascii="Times New Roman" w:hAnsi="Times New Roman" w:cs="Times New Roman"/>
        </w:rPr>
        <w:t xml:space="preserve"> marketing</w:t>
      </w:r>
      <w:r w:rsidR="00DC1277">
        <w:rPr>
          <w:rFonts w:ascii="Times New Roman" w:hAnsi="Times New Roman" w:cs="Times New Roman"/>
        </w:rPr>
        <w:t>, public relations</w:t>
      </w:r>
      <w:r w:rsidR="00A05F9B">
        <w:rPr>
          <w:rFonts w:ascii="Times New Roman" w:hAnsi="Times New Roman" w:cs="Times New Roman"/>
        </w:rPr>
        <w:t xml:space="preserve">, </w:t>
      </w:r>
      <w:r w:rsidR="00407005">
        <w:rPr>
          <w:rFonts w:ascii="Times New Roman" w:hAnsi="Times New Roman" w:cs="Times New Roman"/>
        </w:rPr>
        <w:t xml:space="preserve">and/or </w:t>
      </w:r>
      <w:r w:rsidR="00A05F9B">
        <w:rPr>
          <w:rFonts w:ascii="Times New Roman" w:hAnsi="Times New Roman" w:cs="Times New Roman"/>
        </w:rPr>
        <w:t>management</w:t>
      </w:r>
      <w:r w:rsidR="001811F8" w:rsidRPr="007E6125">
        <w:rPr>
          <w:rFonts w:ascii="Times New Roman" w:hAnsi="Times New Roman" w:cs="Times New Roman"/>
        </w:rPr>
        <w:t xml:space="preserve">. </w:t>
      </w:r>
      <w:r w:rsidR="004E0599" w:rsidRPr="007E6125">
        <w:rPr>
          <w:rFonts w:ascii="Times New Roman" w:hAnsi="Times New Roman" w:cs="Times New Roman"/>
        </w:rPr>
        <w:t>My overall goal is to target and gain the business of new customers</w:t>
      </w:r>
      <w:r w:rsidR="00BD1E1C">
        <w:rPr>
          <w:rFonts w:ascii="Times New Roman" w:hAnsi="Times New Roman" w:cs="Times New Roman"/>
        </w:rPr>
        <w:t xml:space="preserve"> and/or </w:t>
      </w:r>
      <w:r w:rsidR="00DC1277">
        <w:rPr>
          <w:rFonts w:ascii="Times New Roman" w:hAnsi="Times New Roman" w:cs="Times New Roman"/>
        </w:rPr>
        <w:t xml:space="preserve">clients </w:t>
      </w:r>
      <w:r w:rsidR="004E0599" w:rsidRPr="007E6125">
        <w:rPr>
          <w:rFonts w:ascii="Times New Roman" w:hAnsi="Times New Roman" w:cs="Times New Roman"/>
        </w:rPr>
        <w:t>within a market and supply them with applicable products or services, while also improving relations with existing customers</w:t>
      </w:r>
      <w:r w:rsidR="00BD1E1C">
        <w:rPr>
          <w:rFonts w:ascii="Times New Roman" w:hAnsi="Times New Roman" w:cs="Times New Roman"/>
        </w:rPr>
        <w:t xml:space="preserve"> and/or </w:t>
      </w:r>
      <w:r w:rsidR="004E0599" w:rsidRPr="007E6125">
        <w:rPr>
          <w:rFonts w:ascii="Times New Roman" w:hAnsi="Times New Roman" w:cs="Times New Roman"/>
        </w:rPr>
        <w:t>clients</w:t>
      </w:r>
      <w:r w:rsidR="00BD1E1C">
        <w:rPr>
          <w:rFonts w:ascii="Times New Roman" w:hAnsi="Times New Roman" w:cs="Times New Roman"/>
        </w:rPr>
        <w:t xml:space="preserve">. </w:t>
      </w:r>
      <w:r w:rsidR="004E0599" w:rsidRPr="007E6125">
        <w:rPr>
          <w:rFonts w:ascii="Times New Roman" w:hAnsi="Times New Roman" w:cs="Times New Roman"/>
        </w:rPr>
        <w:t>I would like to implement the teamwork, leadership, and management skills I have acquired to assist and support consumers and coworkers while contributing to the success of day-to-day operations within the organization</w:t>
      </w:r>
      <w:r w:rsidR="004E0599" w:rsidRPr="006E32DB">
        <w:rPr>
          <w:rFonts w:ascii="Times New Roman" w:hAnsi="Times New Roman" w:cs="Times New Roman"/>
        </w:rPr>
        <w:t xml:space="preserve">. </w:t>
      </w:r>
    </w:p>
    <w:p w14:paraId="0E28C5D0" w14:textId="77777777" w:rsidR="00542E1E" w:rsidRPr="00CD7D18" w:rsidRDefault="00B12DB9" w:rsidP="00542E1E">
      <w:pPr>
        <w:pStyle w:val="SectionHeading"/>
        <w:spacing w:line="240" w:lineRule="auto"/>
        <w:rPr>
          <w:rFonts w:ascii="Times New Roman" w:hAnsi="Times New Roman" w:cs="Times New Roman"/>
          <w:sz w:val="22"/>
        </w:rPr>
      </w:pPr>
      <w:r w:rsidRPr="00CD7D18">
        <w:rPr>
          <w:rFonts w:ascii="Times New Roman" w:hAnsi="Times New Roman" w:cs="Times New Roman"/>
          <w:sz w:val="22"/>
        </w:rPr>
        <w:t>Experience</w:t>
      </w:r>
    </w:p>
    <w:p w14:paraId="4D397A74" w14:textId="3989EBC9" w:rsidR="005C21C3" w:rsidRPr="006E32DB" w:rsidRDefault="002462C7" w:rsidP="0082720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</w:rPr>
        <w:t xml:space="preserve">Security </w:t>
      </w:r>
      <w:r w:rsidR="00981443">
        <w:rPr>
          <w:rFonts w:ascii="Times New Roman" w:hAnsi="Times New Roman" w:cs="Times New Roman"/>
        </w:rPr>
        <w:t>Consultant</w:t>
      </w:r>
      <w:r w:rsidRPr="006E32DB">
        <w:rPr>
          <w:rFonts w:ascii="Times New Roman" w:hAnsi="Times New Roman" w:cs="Times New Roman"/>
        </w:rPr>
        <w:t xml:space="preserve"> - Defenders</w:t>
      </w:r>
      <w:r w:rsidR="00542E1E" w:rsidRPr="006E32DB">
        <w:rPr>
          <w:rFonts w:ascii="Times New Roman" w:hAnsi="Times New Roman" w:cs="Times New Roman"/>
        </w:rPr>
        <w:t xml:space="preserve">                                                                  </w:t>
      </w:r>
      <w:r w:rsidRPr="006E32DB">
        <w:rPr>
          <w:rFonts w:ascii="Times New Roman" w:hAnsi="Times New Roman" w:cs="Times New Roman"/>
        </w:rPr>
        <w:t xml:space="preserve">          </w:t>
      </w:r>
      <w:r w:rsidR="006E32DB" w:rsidRPr="006E32DB">
        <w:rPr>
          <w:rFonts w:ascii="Times New Roman" w:hAnsi="Times New Roman" w:cs="Times New Roman"/>
        </w:rPr>
        <w:t xml:space="preserve">              </w:t>
      </w:r>
      <w:r w:rsidR="00542E1E" w:rsidRPr="006E32DB">
        <w:rPr>
          <w:rFonts w:ascii="Times New Roman" w:hAnsi="Times New Roman" w:cs="Times New Roman"/>
        </w:rPr>
        <w:t>May 2017 –</w:t>
      </w:r>
      <w:r w:rsidR="0082720C" w:rsidRPr="006E32DB">
        <w:rPr>
          <w:rFonts w:ascii="Times New Roman" w:hAnsi="Times New Roman" w:cs="Times New Roman"/>
        </w:rPr>
        <w:t xml:space="preserve"> Present</w:t>
      </w:r>
      <w:r w:rsidR="005C21C3" w:rsidRPr="006E32DB">
        <w:rPr>
          <w:rFonts w:ascii="Times New Roman" w:hAnsi="Times New Roman" w:cs="Times New Roman"/>
        </w:rPr>
        <w:t xml:space="preserve"> </w:t>
      </w:r>
    </w:p>
    <w:p w14:paraId="311B8F54" w14:textId="77777777" w:rsidR="008671FB" w:rsidRPr="006E32DB" w:rsidRDefault="0082720C" w:rsidP="008671F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bookmarkStart w:id="0" w:name="_Hlk502822170"/>
      <w:r w:rsidRPr="006E32DB">
        <w:rPr>
          <w:rFonts w:ascii="Times New Roman" w:hAnsi="Times New Roman" w:cs="Times New Roman"/>
        </w:rPr>
        <w:t xml:space="preserve">Build </w:t>
      </w:r>
      <w:r w:rsidR="00CA0B6D" w:rsidRPr="006E32DB">
        <w:rPr>
          <w:rFonts w:ascii="Times New Roman" w:hAnsi="Times New Roman" w:cs="Times New Roman"/>
        </w:rPr>
        <w:t xml:space="preserve">and maintain a </w:t>
      </w:r>
      <w:r w:rsidRPr="006E32DB">
        <w:rPr>
          <w:rFonts w:ascii="Times New Roman" w:hAnsi="Times New Roman" w:cs="Times New Roman"/>
        </w:rPr>
        <w:t>rela</w:t>
      </w:r>
      <w:r w:rsidR="008671FB" w:rsidRPr="006E32DB">
        <w:rPr>
          <w:rFonts w:ascii="Times New Roman" w:hAnsi="Times New Roman" w:cs="Times New Roman"/>
        </w:rPr>
        <w:t xml:space="preserve">tionship/rapport with customers </w:t>
      </w:r>
    </w:p>
    <w:p w14:paraId="09566588" w14:textId="68C025B9" w:rsidR="008671FB" w:rsidRPr="006E32DB" w:rsidRDefault="00C06FAE" w:rsidP="008671F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</w:rPr>
        <w:t>P</w:t>
      </w:r>
      <w:r w:rsidR="00694277" w:rsidRPr="006E32DB">
        <w:rPr>
          <w:rFonts w:ascii="Times New Roman" w:hAnsi="Times New Roman" w:cs="Times New Roman"/>
        </w:rPr>
        <w:t>rovide high quality</w:t>
      </w:r>
      <w:r w:rsidR="008671FB" w:rsidRPr="006E32DB">
        <w:rPr>
          <w:rFonts w:ascii="Times New Roman" w:hAnsi="Times New Roman" w:cs="Times New Roman"/>
        </w:rPr>
        <w:t xml:space="preserve"> customer service</w:t>
      </w:r>
      <w:r w:rsidR="00EA1B12">
        <w:rPr>
          <w:rFonts w:ascii="Times New Roman" w:hAnsi="Times New Roman" w:cs="Times New Roman"/>
        </w:rPr>
        <w:t xml:space="preserve"> and exceed sales goals</w:t>
      </w:r>
    </w:p>
    <w:p w14:paraId="5281C7FB" w14:textId="26EB5525" w:rsidR="008671FB" w:rsidRPr="006E32DB" w:rsidRDefault="008671FB" w:rsidP="008671F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</w:rPr>
        <w:t>P</w:t>
      </w:r>
      <w:r w:rsidR="0082720C" w:rsidRPr="006E32DB">
        <w:rPr>
          <w:rFonts w:ascii="Times New Roman" w:hAnsi="Times New Roman" w:cs="Times New Roman"/>
        </w:rPr>
        <w:t xml:space="preserve">erform </w:t>
      </w:r>
      <w:r w:rsidRPr="006E32DB">
        <w:rPr>
          <w:rFonts w:ascii="Times New Roman" w:hAnsi="Times New Roman" w:cs="Times New Roman"/>
        </w:rPr>
        <w:t xml:space="preserve">risk assessments and </w:t>
      </w:r>
      <w:r w:rsidR="005C21C3" w:rsidRPr="006E32DB">
        <w:rPr>
          <w:rFonts w:ascii="Times New Roman" w:hAnsi="Times New Roman" w:cs="Times New Roman"/>
        </w:rPr>
        <w:t xml:space="preserve">provide professional advice </w:t>
      </w:r>
      <w:r w:rsidRPr="006E32DB">
        <w:rPr>
          <w:rFonts w:ascii="Times New Roman" w:hAnsi="Times New Roman" w:cs="Times New Roman"/>
        </w:rPr>
        <w:t xml:space="preserve">on home security to customers </w:t>
      </w:r>
    </w:p>
    <w:p w14:paraId="57E1BD27" w14:textId="3D7A68C6" w:rsidR="008671FB" w:rsidRPr="006E32DB" w:rsidRDefault="00EA1B12" w:rsidP="008671F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Ups</w:t>
      </w:r>
      <w:r w:rsidR="009C1418" w:rsidRPr="006E32DB">
        <w:rPr>
          <w:rFonts w:ascii="Times New Roman" w:hAnsi="Times New Roman" w:cs="Times New Roman"/>
        </w:rPr>
        <w:t>ell</w:t>
      </w:r>
      <w:r w:rsidR="008C401E">
        <w:rPr>
          <w:rFonts w:ascii="Times New Roman" w:hAnsi="Times New Roman" w:cs="Times New Roman"/>
        </w:rPr>
        <w:t xml:space="preserve"> equipment</w:t>
      </w:r>
      <w:r w:rsidR="009C1418" w:rsidRPr="006E32DB">
        <w:rPr>
          <w:rFonts w:ascii="Times New Roman" w:hAnsi="Times New Roman" w:cs="Times New Roman"/>
        </w:rPr>
        <w:t xml:space="preserve"> and install </w:t>
      </w:r>
      <w:r w:rsidR="00F97A99" w:rsidRPr="006E32DB">
        <w:rPr>
          <w:rFonts w:ascii="Times New Roman" w:hAnsi="Times New Roman" w:cs="Times New Roman"/>
        </w:rPr>
        <w:t xml:space="preserve">security </w:t>
      </w:r>
      <w:r w:rsidR="008C401E">
        <w:rPr>
          <w:rFonts w:ascii="Times New Roman" w:hAnsi="Times New Roman" w:cs="Times New Roman"/>
        </w:rPr>
        <w:t>systems</w:t>
      </w:r>
      <w:r w:rsidR="00465B85">
        <w:rPr>
          <w:rFonts w:ascii="Times New Roman" w:hAnsi="Times New Roman" w:cs="Times New Roman"/>
        </w:rPr>
        <w:t xml:space="preserve"> for all</w:t>
      </w:r>
      <w:r w:rsidR="0070109A">
        <w:rPr>
          <w:rFonts w:ascii="Times New Roman" w:hAnsi="Times New Roman" w:cs="Times New Roman"/>
        </w:rPr>
        <w:t xml:space="preserve"> customers in</w:t>
      </w:r>
      <w:r w:rsidR="00915740">
        <w:rPr>
          <w:rFonts w:ascii="Times New Roman" w:hAnsi="Times New Roman" w:cs="Times New Roman"/>
        </w:rPr>
        <w:t xml:space="preserve"> the</w:t>
      </w:r>
      <w:r w:rsidR="00465B85">
        <w:rPr>
          <w:rFonts w:ascii="Times New Roman" w:hAnsi="Times New Roman" w:cs="Times New Roman"/>
        </w:rPr>
        <w:t xml:space="preserve"> Northern Indiana</w:t>
      </w:r>
      <w:r w:rsidR="00915740">
        <w:rPr>
          <w:rFonts w:ascii="Times New Roman" w:hAnsi="Times New Roman" w:cs="Times New Roman"/>
        </w:rPr>
        <w:t xml:space="preserve"> area</w:t>
      </w:r>
    </w:p>
    <w:bookmarkEnd w:id="0"/>
    <w:p w14:paraId="599D709C" w14:textId="2C5FC3C6" w:rsidR="005B261C" w:rsidRPr="006E32DB" w:rsidRDefault="00CD7D18" w:rsidP="00CD7D18">
      <w:pPr>
        <w:pStyle w:val="NoSpacing"/>
        <w:numPr>
          <w:ilvl w:val="0"/>
          <w:numId w:val="23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</w:rPr>
        <w:t>Assistant Rental Manager/Management Trai</w:t>
      </w:r>
      <w:r w:rsidR="009D0619">
        <w:rPr>
          <w:rFonts w:ascii="Times New Roman" w:hAnsi="Times New Roman" w:cs="Times New Roman"/>
        </w:rPr>
        <w:t>ning Program</w:t>
      </w:r>
      <w:r w:rsidRPr="006E32DB">
        <w:rPr>
          <w:rFonts w:ascii="Times New Roman" w:eastAsiaTheme="majorEastAsia" w:hAnsi="Times New Roman" w:cs="Times New Roman"/>
          <w:spacing w:val="24"/>
        </w:rPr>
        <w:t xml:space="preserve"> –</w:t>
      </w:r>
      <w:r w:rsidR="002462C7" w:rsidRPr="006E32DB">
        <w:rPr>
          <w:rFonts w:ascii="Times New Roman" w:eastAsiaTheme="majorEastAsia" w:hAnsi="Times New Roman" w:cs="Times New Roman"/>
          <w:spacing w:val="24"/>
        </w:rPr>
        <w:t xml:space="preserve"> </w:t>
      </w:r>
      <w:r w:rsidR="00CA7B1E" w:rsidRPr="006E32DB">
        <w:rPr>
          <w:rFonts w:ascii="Times New Roman" w:hAnsi="Times New Roman" w:cs="Times New Roman"/>
          <w:color w:val="000000" w:themeColor="text1"/>
        </w:rPr>
        <w:t>Penske</w:t>
      </w:r>
      <w:r w:rsidRPr="006E32DB">
        <w:rPr>
          <w:rFonts w:ascii="Times New Roman" w:eastAsiaTheme="majorEastAsia" w:hAnsi="Times New Roman" w:cs="Times New Roman"/>
          <w:color w:val="9EC544" w:themeColor="accent1"/>
          <w:spacing w:val="24"/>
        </w:rPr>
        <w:t xml:space="preserve">   </w:t>
      </w:r>
      <w:r w:rsidR="006E32DB" w:rsidRPr="006E32DB">
        <w:rPr>
          <w:rFonts w:ascii="Times New Roman" w:eastAsiaTheme="majorEastAsia" w:hAnsi="Times New Roman" w:cs="Times New Roman"/>
          <w:color w:val="9EC544" w:themeColor="accent1"/>
          <w:spacing w:val="24"/>
        </w:rPr>
        <w:t xml:space="preserve">               </w:t>
      </w:r>
      <w:r w:rsidRPr="006E32DB">
        <w:rPr>
          <w:rFonts w:ascii="Times New Roman" w:hAnsi="Times New Roman" w:cs="Times New Roman"/>
        </w:rPr>
        <w:t>April</w:t>
      </w:r>
      <w:r w:rsidR="00542E1E" w:rsidRPr="006E32DB">
        <w:rPr>
          <w:rFonts w:ascii="Times New Roman" w:hAnsi="Times New Roman" w:cs="Times New Roman"/>
        </w:rPr>
        <w:t xml:space="preserve"> 201</w:t>
      </w:r>
      <w:r w:rsidRPr="006E32DB">
        <w:rPr>
          <w:rFonts w:ascii="Times New Roman" w:hAnsi="Times New Roman" w:cs="Times New Roman"/>
        </w:rPr>
        <w:t>4</w:t>
      </w:r>
      <w:r w:rsidR="00542E1E" w:rsidRPr="006E32DB">
        <w:rPr>
          <w:rFonts w:ascii="Times New Roman" w:hAnsi="Times New Roman" w:cs="Times New Roman"/>
        </w:rPr>
        <w:t xml:space="preserve"> - May 2017</w:t>
      </w:r>
      <w:r w:rsidR="000A48E3" w:rsidRPr="006E32DB">
        <w:rPr>
          <w:rFonts w:ascii="Times New Roman" w:hAnsi="Times New Roman" w:cs="Times New Roman"/>
        </w:rPr>
        <w:t xml:space="preserve"> </w:t>
      </w:r>
    </w:p>
    <w:p w14:paraId="07F5FFA5" w14:textId="6B3F593D" w:rsidR="00452610" w:rsidRPr="006E32DB" w:rsidRDefault="00486AC2" w:rsidP="0045261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bookmarkStart w:id="1" w:name="_Hlk502822253"/>
      <w:r>
        <w:rPr>
          <w:rFonts w:ascii="Times New Roman" w:hAnsi="Times New Roman" w:cs="Times New Roman"/>
          <w:color w:val="000000" w:themeColor="text1"/>
        </w:rPr>
        <w:t>Trained, as well as provided</w:t>
      </w:r>
      <w:r w:rsidR="000A48E3" w:rsidRPr="006E32DB">
        <w:rPr>
          <w:rFonts w:ascii="Times New Roman" w:hAnsi="Times New Roman" w:cs="Times New Roman"/>
          <w:color w:val="000000" w:themeColor="text1"/>
        </w:rPr>
        <w:t xml:space="preserve"> guidance and support to manag</w:t>
      </w:r>
      <w:r w:rsidR="008B719C" w:rsidRPr="006E32DB">
        <w:rPr>
          <w:rFonts w:ascii="Times New Roman" w:hAnsi="Times New Roman" w:cs="Times New Roman"/>
          <w:color w:val="000000" w:themeColor="text1"/>
        </w:rPr>
        <w:t>eme</w:t>
      </w:r>
      <w:r w:rsidR="00452610" w:rsidRPr="006E32DB">
        <w:rPr>
          <w:rFonts w:ascii="Times New Roman" w:hAnsi="Times New Roman" w:cs="Times New Roman"/>
          <w:color w:val="000000" w:themeColor="text1"/>
        </w:rPr>
        <w:t xml:space="preserve">nt trainees </w:t>
      </w:r>
    </w:p>
    <w:p w14:paraId="035D10CC" w14:textId="0AD4FCC5" w:rsidR="00452610" w:rsidRPr="006E32DB" w:rsidRDefault="00E67B59" w:rsidP="00E67B59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6E32DB">
        <w:rPr>
          <w:rFonts w:ascii="Times New Roman" w:hAnsi="Times New Roman" w:cs="Times New Roman"/>
          <w:color w:val="000000" w:themeColor="text1"/>
        </w:rPr>
        <w:t>P</w:t>
      </w:r>
      <w:r w:rsidR="000A48E3" w:rsidRPr="006E32DB">
        <w:rPr>
          <w:rFonts w:ascii="Times New Roman" w:hAnsi="Times New Roman" w:cs="Times New Roman"/>
          <w:color w:val="000000" w:themeColor="text1"/>
        </w:rPr>
        <w:t>rovide</w:t>
      </w:r>
      <w:r w:rsidRPr="006E32DB">
        <w:rPr>
          <w:rFonts w:ascii="Times New Roman" w:hAnsi="Times New Roman" w:cs="Times New Roman"/>
          <w:color w:val="000000" w:themeColor="text1"/>
        </w:rPr>
        <w:t>d</w:t>
      </w:r>
      <w:r w:rsidR="000A48E3" w:rsidRPr="006E32DB">
        <w:rPr>
          <w:rFonts w:ascii="Times New Roman" w:hAnsi="Times New Roman" w:cs="Times New Roman"/>
          <w:color w:val="000000" w:themeColor="text1"/>
        </w:rPr>
        <w:t xml:space="preserve"> hig</w:t>
      </w:r>
      <w:r w:rsidR="004742EC" w:rsidRPr="006E32DB">
        <w:rPr>
          <w:rFonts w:ascii="Times New Roman" w:hAnsi="Times New Roman" w:cs="Times New Roman"/>
          <w:color w:val="000000" w:themeColor="text1"/>
        </w:rPr>
        <w:t>h quality customer service</w:t>
      </w:r>
      <w:r w:rsidR="00452610" w:rsidRPr="006E32DB">
        <w:rPr>
          <w:rFonts w:ascii="Times New Roman" w:hAnsi="Times New Roman" w:cs="Times New Roman"/>
          <w:color w:val="000000" w:themeColor="text1"/>
        </w:rPr>
        <w:t xml:space="preserve"> </w:t>
      </w:r>
      <w:r w:rsidR="00EA1B12">
        <w:rPr>
          <w:rFonts w:ascii="Times New Roman" w:hAnsi="Times New Roman" w:cs="Times New Roman"/>
          <w:color w:val="000000" w:themeColor="text1"/>
        </w:rPr>
        <w:t>and exceed sales goals</w:t>
      </w:r>
    </w:p>
    <w:p w14:paraId="2D3A8157" w14:textId="26AADD25" w:rsidR="00452610" w:rsidRPr="00624F3A" w:rsidRDefault="00452610" w:rsidP="00624F3A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6E32DB">
        <w:rPr>
          <w:rFonts w:ascii="Times New Roman" w:hAnsi="Times New Roman" w:cs="Times New Roman"/>
          <w:color w:val="000000" w:themeColor="text1"/>
        </w:rPr>
        <w:t>C</w:t>
      </w:r>
      <w:r w:rsidR="00C4032D" w:rsidRPr="006E32DB">
        <w:rPr>
          <w:rFonts w:ascii="Times New Roman" w:hAnsi="Times New Roman" w:cs="Times New Roman"/>
          <w:color w:val="000000" w:themeColor="text1"/>
        </w:rPr>
        <w:t>all</w:t>
      </w:r>
      <w:r w:rsidRPr="006E32DB">
        <w:rPr>
          <w:rFonts w:ascii="Times New Roman" w:hAnsi="Times New Roman" w:cs="Times New Roman"/>
          <w:color w:val="000000" w:themeColor="text1"/>
        </w:rPr>
        <w:t>ed and/or met</w:t>
      </w:r>
      <w:r w:rsidR="00C4032D" w:rsidRPr="006E32DB">
        <w:rPr>
          <w:rFonts w:ascii="Times New Roman" w:hAnsi="Times New Roman" w:cs="Times New Roman"/>
          <w:color w:val="000000" w:themeColor="text1"/>
        </w:rPr>
        <w:t xml:space="preserve"> with existing customers</w:t>
      </w:r>
      <w:r w:rsidR="00721823" w:rsidRPr="006E32DB">
        <w:rPr>
          <w:rFonts w:ascii="Times New Roman" w:hAnsi="Times New Roman" w:cs="Times New Roman"/>
          <w:color w:val="000000" w:themeColor="text1"/>
        </w:rPr>
        <w:t xml:space="preserve"> regularly to facilitate customer relations</w:t>
      </w:r>
      <w:r w:rsidR="00EA1B12">
        <w:rPr>
          <w:rFonts w:ascii="Times New Roman" w:hAnsi="Times New Roman" w:cs="Times New Roman"/>
          <w:color w:val="000000" w:themeColor="text1"/>
        </w:rPr>
        <w:t xml:space="preserve"> and increase sales</w:t>
      </w:r>
    </w:p>
    <w:bookmarkEnd w:id="1"/>
    <w:p w14:paraId="0305074E" w14:textId="21D9C153" w:rsidR="00624F3A" w:rsidRPr="00202EA4" w:rsidRDefault="00452610" w:rsidP="00202EA4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6E32DB">
        <w:rPr>
          <w:rFonts w:ascii="Times New Roman" w:hAnsi="Times New Roman" w:cs="Times New Roman"/>
          <w:color w:val="000000" w:themeColor="text1"/>
        </w:rPr>
        <w:t>Conducted competitor surveys and</w:t>
      </w:r>
      <w:r w:rsidR="00915740">
        <w:rPr>
          <w:rFonts w:ascii="Times New Roman" w:hAnsi="Times New Roman" w:cs="Times New Roman"/>
          <w:color w:val="000000" w:themeColor="text1"/>
        </w:rPr>
        <w:t xml:space="preserve"> researched the market</w:t>
      </w:r>
      <w:r w:rsidRPr="006E32DB">
        <w:rPr>
          <w:rFonts w:ascii="Times New Roman" w:hAnsi="Times New Roman" w:cs="Times New Roman"/>
          <w:color w:val="000000" w:themeColor="text1"/>
        </w:rPr>
        <w:t xml:space="preserve"> for additional opportunities</w:t>
      </w:r>
    </w:p>
    <w:p w14:paraId="3B491A62" w14:textId="7E5639B5" w:rsidR="00165BDE" w:rsidRPr="00CD7D18" w:rsidRDefault="00B12DB9" w:rsidP="00165BDE">
      <w:pPr>
        <w:pStyle w:val="SectionHeading"/>
        <w:spacing w:line="240" w:lineRule="auto"/>
        <w:rPr>
          <w:rFonts w:ascii="Times New Roman" w:hAnsi="Times New Roman" w:cs="Times New Roman"/>
          <w:sz w:val="22"/>
        </w:rPr>
      </w:pPr>
      <w:r w:rsidRPr="00CD7D18">
        <w:rPr>
          <w:rFonts w:ascii="Times New Roman" w:hAnsi="Times New Roman" w:cs="Times New Roman"/>
          <w:sz w:val="22"/>
        </w:rPr>
        <w:t>Education</w:t>
      </w:r>
      <w:r w:rsidR="00624F3A">
        <w:rPr>
          <w:rFonts w:ascii="Times New Roman" w:hAnsi="Times New Roman" w:cs="Times New Roman"/>
          <w:sz w:val="22"/>
        </w:rPr>
        <w:t>/Certifications</w:t>
      </w:r>
    </w:p>
    <w:p w14:paraId="7E86003C" w14:textId="77777777" w:rsidR="00165BDE" w:rsidRPr="00624F3A" w:rsidRDefault="00165BDE" w:rsidP="00B1279B">
      <w:pPr>
        <w:pStyle w:val="Subsection"/>
        <w:numPr>
          <w:ilvl w:val="0"/>
          <w:numId w:val="22"/>
        </w:num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  <w:r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>University of Southern Indiana</w:t>
      </w:r>
    </w:p>
    <w:p w14:paraId="75C3E771" w14:textId="4B18E998" w:rsidR="00165BDE" w:rsidRPr="00624F3A" w:rsidRDefault="00542E1E" w:rsidP="00B1279B">
      <w:pPr>
        <w:pStyle w:val="Subsection"/>
        <w:numPr>
          <w:ilvl w:val="0"/>
          <w:numId w:val="22"/>
        </w:num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  <w:r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 xml:space="preserve">Graduation </w:t>
      </w:r>
      <w:r w:rsidR="002650D3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>D</w:t>
      </w:r>
      <w:r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 xml:space="preserve">ate: </w:t>
      </w:r>
      <w:r w:rsidR="006E32DB"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>April</w:t>
      </w:r>
      <w:r w:rsidR="00165BDE"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 xml:space="preserve"> 2018</w:t>
      </w:r>
    </w:p>
    <w:p w14:paraId="7792DEBF" w14:textId="77777777" w:rsidR="00165BDE" w:rsidRPr="00624F3A" w:rsidRDefault="00165BDE" w:rsidP="00B1279B">
      <w:pPr>
        <w:pStyle w:val="Subsection"/>
        <w:numPr>
          <w:ilvl w:val="0"/>
          <w:numId w:val="22"/>
        </w:num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  <w:r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>Master of Business Administration M.B.A.</w:t>
      </w:r>
    </w:p>
    <w:p w14:paraId="16A05EDD" w14:textId="4F573A0A" w:rsidR="007E6125" w:rsidRPr="00624F3A" w:rsidRDefault="00165BDE" w:rsidP="007E6125">
      <w:pPr>
        <w:pStyle w:val="Subsection"/>
        <w:numPr>
          <w:ilvl w:val="0"/>
          <w:numId w:val="22"/>
        </w:num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  <w:r w:rsidRPr="00624F3A"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t>Major: Business Administration</w:t>
      </w:r>
    </w:p>
    <w:p w14:paraId="2C7589A3" w14:textId="342E0DA1" w:rsidR="007E6125" w:rsidRPr="00624F3A" w:rsidRDefault="007E6125" w:rsidP="007E6125">
      <w:pPr>
        <w:pStyle w:val="Subsection"/>
        <w:ind w:left="360"/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</w:p>
    <w:p w14:paraId="0A4D5CCD" w14:textId="77777777" w:rsidR="00165BDE" w:rsidRPr="00624F3A" w:rsidRDefault="00A4765B" w:rsidP="00B1279B">
      <w:pPr>
        <w:pStyle w:val="Subsection"/>
        <w:numPr>
          <w:ilvl w:val="0"/>
          <w:numId w:val="22"/>
        </w:numPr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Indiana State University </w:t>
      </w:r>
    </w:p>
    <w:p w14:paraId="54EDD8FF" w14:textId="747FFED8" w:rsidR="00A4765B" w:rsidRPr="00624F3A" w:rsidRDefault="008A445A" w:rsidP="00B1279B">
      <w:pPr>
        <w:pStyle w:val="Subsection"/>
        <w:numPr>
          <w:ilvl w:val="0"/>
          <w:numId w:val="22"/>
        </w:numPr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Graduation </w:t>
      </w:r>
      <w:r w:rsidR="002650D3">
        <w:rPr>
          <w:rFonts w:ascii="Times New Roman" w:hAnsi="Times New Roman" w:cs="Times New Roman"/>
          <w:b w:val="0"/>
          <w:color w:val="auto"/>
          <w:sz w:val="22"/>
          <w:szCs w:val="22"/>
        </w:rPr>
        <w:t>D</w:t>
      </w:r>
      <w:r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>ate: December</w:t>
      </w:r>
      <w:r w:rsidR="007F67AC"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2012</w:t>
      </w:r>
    </w:p>
    <w:p w14:paraId="43AA9524" w14:textId="77777777" w:rsidR="00A4765B" w:rsidRPr="00624F3A" w:rsidRDefault="00165BDE" w:rsidP="00B1279B">
      <w:pPr>
        <w:pStyle w:val="Subsection"/>
        <w:numPr>
          <w:ilvl w:val="0"/>
          <w:numId w:val="22"/>
        </w:numPr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>Bachelor</w:t>
      </w:r>
      <w:r w:rsidR="00747284"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of Science B.S</w:t>
      </w:r>
      <w:r w:rsidR="00A4765B"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. </w:t>
      </w:r>
    </w:p>
    <w:p w14:paraId="02284C24" w14:textId="5BA1C5D7" w:rsidR="00165BDE" w:rsidRPr="00624F3A" w:rsidRDefault="00165BDE" w:rsidP="00B1279B">
      <w:pPr>
        <w:pStyle w:val="Subsection"/>
        <w:numPr>
          <w:ilvl w:val="0"/>
          <w:numId w:val="22"/>
        </w:numPr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>Major:</w:t>
      </w:r>
      <w:r w:rsidR="00A4765B" w:rsidRPr="00624F3A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Marketing  </w:t>
      </w:r>
    </w:p>
    <w:p w14:paraId="27FFD0BC" w14:textId="48E7C193" w:rsidR="00624F3A" w:rsidRPr="00624F3A" w:rsidRDefault="00624F3A" w:rsidP="00643BFB">
      <w:pPr>
        <w:keepNext/>
        <w:keepLines/>
        <w:spacing w:after="0" w:line="240" w:lineRule="auto"/>
        <w:outlineLvl w:val="1"/>
        <w:rPr>
          <w:rFonts w:ascii="Times New Roman" w:hAnsi="Times New Roman" w:cs="Times New Roman"/>
        </w:rPr>
      </w:pPr>
    </w:p>
    <w:p w14:paraId="1BF7782B" w14:textId="49AFB66B" w:rsidR="00624F3A" w:rsidRPr="00624F3A" w:rsidRDefault="00624F3A" w:rsidP="00624F3A">
      <w:pPr>
        <w:keepNext/>
        <w:keepLines/>
        <w:numPr>
          <w:ilvl w:val="0"/>
          <w:numId w:val="23"/>
        </w:numPr>
        <w:spacing w:after="0" w:line="240" w:lineRule="auto"/>
        <w:outlineLvl w:val="1"/>
        <w:rPr>
          <w:rFonts w:ascii="Times New Roman" w:hAnsi="Times New Roman" w:cs="Times New Roman"/>
        </w:rPr>
      </w:pPr>
      <w:r w:rsidRPr="00624F3A">
        <w:rPr>
          <w:rFonts w:ascii="Times New Roman" w:hAnsi="Times New Roman" w:cs="Times New Roman"/>
        </w:rPr>
        <w:t>HTML 5</w:t>
      </w:r>
      <w:r w:rsidR="00CC0788">
        <w:rPr>
          <w:rFonts w:ascii="Times New Roman" w:hAnsi="Times New Roman" w:cs="Times New Roman"/>
        </w:rPr>
        <w:t xml:space="preserve"> Certification -</w:t>
      </w:r>
      <w:r w:rsidRPr="00624F3A">
        <w:rPr>
          <w:rFonts w:ascii="Times New Roman" w:hAnsi="Times New Roman" w:cs="Times New Roman"/>
        </w:rPr>
        <w:t xml:space="preserve"> Completion Date: March 201</w:t>
      </w:r>
      <w:r w:rsidR="00643BFB">
        <w:rPr>
          <w:rFonts w:ascii="Times New Roman" w:hAnsi="Times New Roman" w:cs="Times New Roman"/>
        </w:rPr>
        <w:t>8</w:t>
      </w:r>
    </w:p>
    <w:p w14:paraId="2A0C2EC0" w14:textId="2AB9898F" w:rsidR="00CC0788" w:rsidRPr="00643BFB" w:rsidRDefault="00624F3A" w:rsidP="00643BFB">
      <w:pPr>
        <w:keepNext/>
        <w:keepLines/>
        <w:numPr>
          <w:ilvl w:val="0"/>
          <w:numId w:val="23"/>
        </w:numPr>
        <w:spacing w:after="0" w:line="240" w:lineRule="auto"/>
        <w:outlineLvl w:val="1"/>
        <w:rPr>
          <w:rFonts w:ascii="Times New Roman" w:hAnsi="Times New Roman" w:cs="Times New Roman"/>
        </w:rPr>
      </w:pPr>
      <w:r w:rsidRPr="00624F3A">
        <w:rPr>
          <w:rFonts w:ascii="Times New Roman" w:hAnsi="Times New Roman" w:cs="Times New Roman"/>
        </w:rPr>
        <w:t xml:space="preserve">Adobe Dreamweaver </w:t>
      </w:r>
      <w:r w:rsidR="00CC0788">
        <w:rPr>
          <w:rFonts w:ascii="Times New Roman" w:hAnsi="Times New Roman" w:cs="Times New Roman"/>
        </w:rPr>
        <w:t xml:space="preserve">Certification </w:t>
      </w:r>
      <w:r w:rsidRPr="00624F3A">
        <w:rPr>
          <w:rFonts w:ascii="Times New Roman" w:hAnsi="Times New Roman" w:cs="Times New Roman"/>
        </w:rPr>
        <w:t>– Completion Date: May 2018</w:t>
      </w:r>
    </w:p>
    <w:p w14:paraId="0ABA9682" w14:textId="16B68D3D" w:rsidR="00323BF0" w:rsidRPr="00C16662" w:rsidRDefault="00CC0788" w:rsidP="00C16662">
      <w:pPr>
        <w:pStyle w:val="ListParagraph"/>
        <w:keepNext/>
        <w:keepLines/>
        <w:numPr>
          <w:ilvl w:val="0"/>
          <w:numId w:val="23"/>
        </w:numPr>
        <w:spacing w:after="0" w:line="24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Google AdWords Certification – Completion Date: </w:t>
      </w:r>
      <w:r w:rsidR="00EF7E82">
        <w:rPr>
          <w:rFonts w:ascii="Times New Roman" w:hAnsi="Times New Roman" w:cs="Times New Roman"/>
        </w:rPr>
        <w:t>July</w:t>
      </w:r>
      <w:r>
        <w:rPr>
          <w:rFonts w:ascii="Times New Roman" w:hAnsi="Times New Roman" w:cs="Times New Roman"/>
        </w:rPr>
        <w:t xml:space="preserve"> 2018</w:t>
      </w:r>
    </w:p>
    <w:p w14:paraId="56E67897" w14:textId="7455089E" w:rsidR="00323BF0" w:rsidRDefault="00323BF0" w:rsidP="00CC0788">
      <w:pPr>
        <w:pStyle w:val="ListParagraph"/>
        <w:keepNext/>
        <w:keepLines/>
        <w:numPr>
          <w:ilvl w:val="0"/>
          <w:numId w:val="23"/>
        </w:numPr>
        <w:spacing w:after="0" w:line="240" w:lineRule="auto"/>
        <w:outlineLvl w:val="1"/>
        <w:rPr>
          <w:rFonts w:ascii="Times New Roman" w:hAnsi="Times New Roman" w:cs="Times New Roman"/>
        </w:rPr>
      </w:pPr>
      <w:bookmarkStart w:id="2" w:name="_Hlk521069373"/>
      <w:r>
        <w:rPr>
          <w:rFonts w:ascii="Times New Roman" w:hAnsi="Times New Roman" w:cs="Times New Roman"/>
        </w:rPr>
        <w:t>Google Analytics Certification – Completion Date: August 2018</w:t>
      </w:r>
    </w:p>
    <w:p w14:paraId="090085E7" w14:textId="77777777" w:rsidR="00C16662" w:rsidRDefault="00C16662" w:rsidP="00C16662">
      <w:pPr>
        <w:pStyle w:val="ListParagraph"/>
        <w:keepNext/>
        <w:keepLines/>
        <w:numPr>
          <w:ilvl w:val="0"/>
          <w:numId w:val="23"/>
        </w:numPr>
        <w:spacing w:after="0" w:line="24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SEO Certification – Completion Date: August 2018</w:t>
      </w:r>
    </w:p>
    <w:bookmarkEnd w:id="2"/>
    <w:p w14:paraId="6A17FA8D" w14:textId="77777777" w:rsidR="00EC4EE6" w:rsidRPr="006E32DB" w:rsidRDefault="00EC4EE6" w:rsidP="00600B0C">
      <w:pPr>
        <w:pStyle w:val="SectionHeading"/>
        <w:spacing w:line="240" w:lineRule="auto"/>
        <w:rPr>
          <w:rFonts w:ascii="Times New Roman" w:hAnsi="Times New Roman" w:cs="Times New Roman"/>
          <w:sz w:val="22"/>
        </w:rPr>
      </w:pPr>
      <w:r w:rsidRPr="006E32DB">
        <w:rPr>
          <w:rFonts w:ascii="Times New Roman" w:hAnsi="Times New Roman" w:cs="Times New Roman"/>
          <w:sz w:val="22"/>
        </w:rPr>
        <w:t>S</w:t>
      </w:r>
      <w:r w:rsidR="00E74614" w:rsidRPr="006E32DB">
        <w:rPr>
          <w:rFonts w:ascii="Times New Roman" w:hAnsi="Times New Roman" w:cs="Times New Roman"/>
          <w:sz w:val="22"/>
        </w:rPr>
        <w:t>kills and Achievements</w:t>
      </w:r>
    </w:p>
    <w:p w14:paraId="34F3DD79" w14:textId="17ADDAA6" w:rsidR="00EC4EE6" w:rsidRPr="006E32DB" w:rsidRDefault="00574084" w:rsidP="00600B0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</w:rPr>
        <w:t>L</w:t>
      </w:r>
      <w:r w:rsidR="00EC4EE6" w:rsidRPr="006E32DB">
        <w:rPr>
          <w:rFonts w:ascii="Times New Roman" w:hAnsi="Times New Roman" w:cs="Times New Roman"/>
        </w:rPr>
        <w:t>eadership</w:t>
      </w:r>
      <w:r w:rsidR="00600B0C" w:rsidRPr="006E32DB">
        <w:rPr>
          <w:rFonts w:ascii="Times New Roman" w:hAnsi="Times New Roman" w:cs="Times New Roman"/>
        </w:rPr>
        <w:t>,</w:t>
      </w:r>
      <w:r w:rsidR="006535B3" w:rsidRPr="006E32DB">
        <w:rPr>
          <w:rFonts w:ascii="Times New Roman" w:hAnsi="Times New Roman" w:cs="Times New Roman"/>
        </w:rPr>
        <w:t xml:space="preserve"> </w:t>
      </w:r>
      <w:r w:rsidR="00AA2F78" w:rsidRPr="006E32DB">
        <w:rPr>
          <w:rFonts w:ascii="Times New Roman" w:hAnsi="Times New Roman" w:cs="Times New Roman"/>
        </w:rPr>
        <w:t xml:space="preserve">teamwork, </w:t>
      </w:r>
      <w:r w:rsidR="006535B3" w:rsidRPr="006E32DB">
        <w:rPr>
          <w:rFonts w:ascii="Times New Roman" w:hAnsi="Times New Roman" w:cs="Times New Roman"/>
        </w:rPr>
        <w:t>organizational,</w:t>
      </w:r>
      <w:r w:rsidR="00600B0C" w:rsidRPr="006E32DB">
        <w:rPr>
          <w:rFonts w:ascii="Times New Roman" w:hAnsi="Times New Roman" w:cs="Times New Roman"/>
        </w:rPr>
        <w:t xml:space="preserve"> time management, multitasking,</w:t>
      </w:r>
      <w:r w:rsidR="00DB6F4B">
        <w:rPr>
          <w:rFonts w:ascii="Times New Roman" w:hAnsi="Times New Roman" w:cs="Times New Roman"/>
        </w:rPr>
        <w:t xml:space="preserve"> </w:t>
      </w:r>
      <w:r w:rsidR="00EC4EE6" w:rsidRPr="006E32DB">
        <w:rPr>
          <w:rFonts w:ascii="Times New Roman" w:hAnsi="Times New Roman" w:cs="Times New Roman"/>
        </w:rPr>
        <w:t>management</w:t>
      </w:r>
      <w:r w:rsidR="00DB6F4B">
        <w:rPr>
          <w:rFonts w:ascii="Times New Roman" w:hAnsi="Times New Roman" w:cs="Times New Roman"/>
        </w:rPr>
        <w:t xml:space="preserve"> and training</w:t>
      </w:r>
      <w:r w:rsidR="00EC4EE6" w:rsidRPr="006E32DB">
        <w:rPr>
          <w:rFonts w:ascii="Times New Roman" w:hAnsi="Times New Roman" w:cs="Times New Roman"/>
        </w:rPr>
        <w:t xml:space="preserve"> skills  </w:t>
      </w:r>
    </w:p>
    <w:p w14:paraId="0A84342A" w14:textId="7EC48E7C" w:rsidR="0013205F" w:rsidRPr="006E32DB" w:rsidRDefault="00F35277" w:rsidP="00CD6E9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</w:rPr>
        <w:t xml:space="preserve">Innovative, efficient, </w:t>
      </w:r>
      <w:r w:rsidR="00CD6E96" w:rsidRPr="006E32DB">
        <w:rPr>
          <w:rFonts w:ascii="Times New Roman" w:hAnsi="Times New Roman" w:cs="Times New Roman"/>
        </w:rPr>
        <w:t>highly competitive</w:t>
      </w:r>
      <w:r w:rsidR="00DC1277">
        <w:rPr>
          <w:rFonts w:ascii="Times New Roman" w:hAnsi="Times New Roman" w:cs="Times New Roman"/>
        </w:rPr>
        <w:t xml:space="preserve"> (former colle</w:t>
      </w:r>
      <w:r w:rsidR="00FE6588">
        <w:rPr>
          <w:rFonts w:ascii="Times New Roman" w:hAnsi="Times New Roman" w:cs="Times New Roman"/>
        </w:rPr>
        <w:t>ge</w:t>
      </w:r>
      <w:r w:rsidR="00DC1277">
        <w:rPr>
          <w:rFonts w:ascii="Times New Roman" w:hAnsi="Times New Roman" w:cs="Times New Roman"/>
        </w:rPr>
        <w:t xml:space="preserve"> athlete)</w:t>
      </w:r>
      <w:r w:rsidR="00CD6E96" w:rsidRPr="006E32DB">
        <w:rPr>
          <w:rFonts w:ascii="Times New Roman" w:hAnsi="Times New Roman" w:cs="Times New Roman"/>
        </w:rPr>
        <w:t xml:space="preserve">, </w:t>
      </w:r>
      <w:r w:rsidRPr="006E32DB">
        <w:rPr>
          <w:rFonts w:ascii="Times New Roman" w:hAnsi="Times New Roman" w:cs="Times New Roman"/>
        </w:rPr>
        <w:t>and detail oriented</w:t>
      </w:r>
    </w:p>
    <w:p w14:paraId="0CD1F47F" w14:textId="5439FDEC" w:rsidR="00EC4EE6" w:rsidRPr="006E32DB" w:rsidRDefault="00EC4EE6" w:rsidP="00600B0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E32DB">
        <w:rPr>
          <w:rFonts w:ascii="Times New Roman" w:eastAsia="Times New Roman" w:hAnsi="Times New Roman" w:cs="Times New Roman"/>
        </w:rPr>
        <w:t>The ability to work independently and under pressure</w:t>
      </w:r>
      <w:r w:rsidR="004936CF">
        <w:rPr>
          <w:rFonts w:ascii="Times New Roman" w:eastAsia="Times New Roman" w:hAnsi="Times New Roman" w:cs="Times New Roman"/>
        </w:rPr>
        <w:t>, problem solving and communication skills</w:t>
      </w:r>
    </w:p>
    <w:p w14:paraId="4BDEC331" w14:textId="64990CE9" w:rsidR="007F67AC" w:rsidRDefault="00EC4EE6" w:rsidP="00826A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E32DB">
        <w:rPr>
          <w:rFonts w:ascii="Times New Roman" w:hAnsi="Times New Roman" w:cs="Times New Roman"/>
          <w:bCs/>
        </w:rPr>
        <w:t>P</w:t>
      </w:r>
      <w:r w:rsidR="00542CD8" w:rsidRPr="006E32DB">
        <w:rPr>
          <w:rFonts w:ascii="Times New Roman" w:hAnsi="Times New Roman" w:cs="Times New Roman"/>
          <w:bCs/>
        </w:rPr>
        <w:t>roficient with Microsoft Office programs</w:t>
      </w:r>
      <w:r w:rsidRPr="006E32DB">
        <w:rPr>
          <w:rFonts w:ascii="Times New Roman" w:hAnsi="Times New Roman" w:cs="Times New Roman"/>
          <w:bCs/>
        </w:rPr>
        <w:t xml:space="preserve"> </w:t>
      </w:r>
      <w:r w:rsidR="00542CD8" w:rsidRPr="006E32DB">
        <w:rPr>
          <w:rFonts w:ascii="Times New Roman" w:hAnsi="Times New Roman" w:cs="Times New Roman"/>
          <w:bCs/>
        </w:rPr>
        <w:t>(Word, Excel, Outlook and PowerP</w:t>
      </w:r>
      <w:r w:rsidRPr="006E32DB">
        <w:rPr>
          <w:rFonts w:ascii="Times New Roman" w:hAnsi="Times New Roman" w:cs="Times New Roman"/>
          <w:bCs/>
        </w:rPr>
        <w:t>oint</w:t>
      </w:r>
      <w:r w:rsidR="00542CD8" w:rsidRPr="006E32DB">
        <w:rPr>
          <w:rFonts w:ascii="Times New Roman" w:hAnsi="Times New Roman" w:cs="Times New Roman"/>
        </w:rPr>
        <w:t>)</w:t>
      </w:r>
      <w:r w:rsidR="00F34EF8">
        <w:rPr>
          <w:rFonts w:ascii="Times New Roman" w:hAnsi="Times New Roman" w:cs="Times New Roman"/>
        </w:rPr>
        <w:t xml:space="preserve"> and Adobe Photoshop</w:t>
      </w:r>
      <w:bookmarkStart w:id="3" w:name="_GoBack"/>
      <w:bookmarkEnd w:id="3"/>
    </w:p>
    <w:p w14:paraId="5873DED3" w14:textId="7C96BCE8" w:rsidR="00136F40" w:rsidRPr="00826A3D" w:rsidRDefault="00136F40" w:rsidP="00826A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Proficient with</w:t>
      </w:r>
      <w:r w:rsidR="00752E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social media platforms (Facebook, Instagram, Twitter, LinkedIn</w:t>
      </w:r>
      <w:r w:rsidR="00752E1A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Snapchat)</w:t>
      </w:r>
    </w:p>
    <w:sectPr w:rsidR="00136F40" w:rsidRPr="00826A3D">
      <w:footerReference w:type="default" r:id="rId11"/>
      <w:headerReference w:type="first" r:id="rId12"/>
      <w:type w:val="continuous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99D285" w14:textId="77777777" w:rsidR="00140A1D" w:rsidRDefault="00140A1D">
      <w:pPr>
        <w:spacing w:after="0" w:line="240" w:lineRule="auto"/>
      </w:pPr>
      <w:r>
        <w:separator/>
      </w:r>
    </w:p>
  </w:endnote>
  <w:endnote w:type="continuationSeparator" w:id="0">
    <w:p w14:paraId="143456FD" w14:textId="77777777" w:rsidR="00140A1D" w:rsidRDefault="00140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63912" w14:textId="77777777" w:rsidR="004D5E23" w:rsidRDefault="00B12DB9">
    <w:pPr>
      <w:pStyle w:val="Footer"/>
    </w:pPr>
    <w:r>
      <w:rPr>
        <w:noProof/>
        <w:color w:val="9EC544" w:themeColor="accent1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3487757" wp14:editId="7E1715F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7" name="Bkgd: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BBD5687" w14:textId="77777777" w:rsidR="004D5E23" w:rsidRDefault="004D5E2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w14:anchorId="33487757" id="Bkgd: 1" o:spid="_x0000_s1026" style="position:absolute;left:0;text-align:left;margin-left:0;margin-top:0;width:588.75pt;height:763.5pt;z-index:-251653120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" stroked="f" strokeweight="1pt">
              <v:fill r:id="rId1" o:title="" recolor="t" rotate="t" type="frame"/>
              <v:imagedata recolortarget="#474747 [897]"/>
              <v:textbox inset="2.53903mm,1.2695mm,2.53903mm,1.2695mm">
                <w:txbxContent>
                  <w:p w14:paraId="3BBD5687" w14:textId="77777777" w:rsidR="004D5E23" w:rsidRDefault="004D5E2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oundrect>
          </w:pict>
        </mc:Fallback>
      </mc:AlternateContent>
    </w:r>
    <w:r>
      <w:rPr>
        <w:noProof/>
        <w:color w:val="9EC544" w:themeColor="accent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56B2FBB3" wp14:editId="2B6EE0D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49060" cy="8558530"/>
              <wp:effectExtent l="0" t="0" r="0" b="0"/>
              <wp:wrapNone/>
              <wp:docPr id="9" name="Bkgd: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49060" cy="8558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84BE58B" w14:textId="77777777" w:rsidR="004D5E23" w:rsidRDefault="004D5E2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w14:anchorId="56B2FBB3" id="Bkgd: 2" o:spid="_x0000_s1027" style="position:absolute;left:0;text-align:left;margin-left:0;margin-top:0;width:507.8pt;height:673.9pt;z-index:-251652096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" stroked="f" strokeweight="1.5pt">
              <v:fill opacity="54484f"/>
              <v:textbox inset="2.53903mm,1.2695mm,2.53903mm,1.2695mm">
                <w:txbxContent>
                  <w:p w14:paraId="384BE58B" w14:textId="77777777" w:rsidR="004D5E23" w:rsidRDefault="004D5E2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EC544" w:themeColor="accent1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7B35CC9" wp14:editId="16FB60F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98870" cy="8229600"/>
              <wp:effectExtent l="0" t="0" r="0" b="0"/>
              <wp:wrapNone/>
              <wp:docPr id="11" name="Bkgd: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8870" cy="8229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75E791" w14:textId="77777777" w:rsidR="004D5E23" w:rsidRDefault="004D5E2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104300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7B35CC9" id="Bkgd: 3" o:spid="_x0000_s1028" style="position:absolute;left:0;text-align:left;margin-left:0;margin-top:0;width:488.1pt;height:9in;z-index:-251651072;visibility:visible;mso-wrap-style:square;mso-width-percent:1043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" stroked="f" strokeweight=".5pt">
              <v:stroke linestyle="thinThin"/>
              <v:textbox inset="2.53903mm,1.2695mm,2.53903mm,1.2695mm">
                <w:txbxContent>
                  <w:p w14:paraId="0B75E791" w14:textId="77777777" w:rsidR="004D5E23" w:rsidRDefault="004D5E2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EC544" w:themeColor="accent1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4C3A452" wp14:editId="2083A74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100000</wp14:pctPosVOffset>
                  </wp:positionV>
                </mc:Choice>
                <mc:Fallback>
                  <wp:positionV relativeFrom="page">
                    <wp:posOffset>9372600</wp:posOffset>
                  </wp:positionV>
                </mc:Fallback>
              </mc:AlternateContent>
              <wp:extent cx="6127750" cy="246380"/>
              <wp:effectExtent l="0" t="0" r="0" b="0"/>
              <wp:wrapSquare wrapText="bothSides"/>
              <wp:docPr id="13" name="Dat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2775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6F1DFBE" w14:textId="47865810" w:rsidR="004D5E23" w:rsidRDefault="00140A1D">
                          <w:pPr>
                            <w:spacing w:after="0" w:line="240" w:lineRule="auto"/>
                            <w:jc w:val="center"/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alias w:val="Author"/>
                              <w:id w:val="-1660617785"/>
                              <w:placeholder>
                                <w:docPart w:val="2D4C430C2C5E41DD9C2388DFE58C15A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A1088">
                                <w:rPr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>Richard A. Jones-Sekse, MBA</w:t>
                              </w:r>
                            </w:sdtContent>
                          </w:sdt>
                          <w:r w:rsidR="00B12DB9">
                            <w:rPr>
                              <w:b/>
                              <w:bCs/>
                              <w:color w:val="A6A6A6" w:themeColor="background1" w:themeShade="A6"/>
                              <w:sz w:val="18"/>
                              <w:szCs w:val="18"/>
                            </w:rPr>
                            <w:t xml:space="preserve"> </w:t>
                          </w:r>
                          <w:r w:rsidR="00B12DB9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t xml:space="preserve">  Page </w:t>
                          </w:r>
                          <w:r w:rsidR="00B12DB9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begin"/>
                          </w:r>
                          <w:r w:rsidR="00B12DB9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B12DB9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93616">
                            <w:rPr>
                              <w:noProof/>
                              <w:color w:val="A6A6A6" w:themeColor="background1" w:themeShade="A6"/>
                              <w:sz w:val="18"/>
                              <w:szCs w:val="18"/>
                            </w:rPr>
                            <w:t>3</w:t>
                          </w:r>
                          <w:r w:rsidR="00B12DB9">
                            <w:rPr>
                              <w:noProof/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103100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C3A452" id="Date" o:spid="_x0000_s1029" style="position:absolute;left:0;text-align:left;margin-left:0;margin-top:0;width:482.5pt;height:19.4pt;z-index:251666432;visibility:visible;mso-wrap-style:square;mso-width-percent:1031;mso-height-percent:0;mso-top-percent:1000;mso-wrap-distance-left:9pt;mso-wrap-distance-top:0;mso-wrap-distance-right:9pt;mso-wrap-distance-bottom:0;mso-position-horizontal:center;mso-position-horizontal-relative:margin;mso-position-vertical-relative:margin;mso-width-percent:1031;mso-height-percent:0;mso-top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" filled="f" stroked="f" strokeweight="1.5pt">
              <v:textbox inset="0,0,0,0">
                <w:txbxContent>
                  <w:p w14:paraId="76F1DFBE" w14:textId="47865810" w:rsidR="004D5E23" w:rsidRDefault="00140A1D">
                    <w:pPr>
                      <w:spacing w:after="0" w:line="240" w:lineRule="auto"/>
                      <w:jc w:val="center"/>
                      <w:rPr>
                        <w:color w:val="A6A6A6" w:themeColor="background1" w:themeShade="A6"/>
                        <w:sz w:val="18"/>
                        <w:szCs w:val="18"/>
                      </w:rPr>
                    </w:pPr>
                    <w:sdt>
                      <w:sdtPr>
                        <w:rPr>
                          <w:color w:val="A6A6A6" w:themeColor="background1" w:themeShade="A6"/>
                          <w:sz w:val="18"/>
                          <w:szCs w:val="18"/>
                        </w:rPr>
                        <w:alias w:val="Author"/>
                        <w:id w:val="-1660617785"/>
                        <w:placeholder>
                          <w:docPart w:val="2D4C430C2C5E41DD9C2388DFE58C15A4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7A1088">
                          <w:rPr>
                            <w:color w:val="A6A6A6" w:themeColor="background1" w:themeShade="A6"/>
                            <w:sz w:val="18"/>
                            <w:szCs w:val="18"/>
                          </w:rPr>
                          <w:t>Richard A. Jones-Sekse, MBA</w:t>
                        </w:r>
                      </w:sdtContent>
                    </w:sdt>
                    <w:r w:rsidR="00B12DB9">
                      <w:rPr>
                        <w:b/>
                        <w:bCs/>
                        <w:color w:val="A6A6A6" w:themeColor="background1" w:themeShade="A6"/>
                        <w:sz w:val="18"/>
                        <w:szCs w:val="18"/>
                      </w:rPr>
                      <w:t xml:space="preserve"> </w:t>
                    </w:r>
                    <w:r w:rsidR="00B12DB9">
                      <w:rPr>
                        <w:color w:val="A6A6A6" w:themeColor="background1" w:themeShade="A6"/>
                        <w:sz w:val="18"/>
                        <w:szCs w:val="18"/>
                      </w:rPr>
                      <w:t xml:space="preserve">  Page </w:t>
                    </w:r>
                    <w:r w:rsidR="00B12DB9"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begin"/>
                    </w:r>
                    <w:r w:rsidR="00B12DB9">
                      <w:rPr>
                        <w:color w:val="A6A6A6" w:themeColor="background1" w:themeShade="A6"/>
                        <w:sz w:val="18"/>
                        <w:szCs w:val="18"/>
                      </w:rPr>
                      <w:instrText xml:space="preserve"> PAGE   \* MERGEFORMAT </w:instrText>
                    </w:r>
                    <w:r w:rsidR="00B12DB9"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separate"/>
                    </w:r>
                    <w:r w:rsidR="00993616">
                      <w:rPr>
                        <w:noProof/>
                        <w:color w:val="A6A6A6" w:themeColor="background1" w:themeShade="A6"/>
                        <w:sz w:val="18"/>
                        <w:szCs w:val="18"/>
                      </w:rPr>
                      <w:t>3</w:t>
                    </w:r>
                    <w:r w:rsidR="00B12DB9">
                      <w:rPr>
                        <w:noProof/>
                        <w:color w:val="A6A6A6" w:themeColor="background1" w:themeShade="A6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AD36C" w14:textId="77777777" w:rsidR="00140A1D" w:rsidRDefault="00140A1D">
      <w:pPr>
        <w:spacing w:after="0" w:line="240" w:lineRule="auto"/>
      </w:pPr>
      <w:r>
        <w:separator/>
      </w:r>
    </w:p>
  </w:footnote>
  <w:footnote w:type="continuationSeparator" w:id="0">
    <w:p w14:paraId="016E4FEB" w14:textId="77777777" w:rsidR="00140A1D" w:rsidRDefault="00140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C2CAC" w14:textId="77777777" w:rsidR="004D5E23" w:rsidRDefault="00B12DB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B5C95A" wp14:editId="59FA6B1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2" name="Rounded 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w14:anchorId="22C5BB36" id="Rounded Rectangle 17" o:spid="_x0000_s1026" style="position:absolute;margin-left:0;margin-top:0;width:588.75pt;height:763.5pt;z-index:-251657216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" stroked="f" strokeweight="1pt">
              <v:fill r:id="rId1" o:title="" recolor="t" rotate="t" type="frame"/>
              <v:imagedata recolortarget="#474747 [897]"/>
              <v:textbox inset="0,0,0,0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6EC4D9D" wp14:editId="626A799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3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w14:anchorId="45E0670B" id="Rectangle 19" o:spid="_x0000_s1026" style="position:absolute;margin-left:0;margin-top:0;width:546.85pt;height:711.35pt;z-index:-251656192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" stroked="f" strokeweight="1.5pt">
              <v:fill opacity="54484f"/>
              <v:textbox inset="0,0,0,0"/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9C6A17E" wp14:editId="442E353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727190" cy="8756015"/>
              <wp:effectExtent l="0" t="0" r="0" b="0"/>
              <wp:wrapNone/>
              <wp:docPr id="4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27190" cy="87560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105100</wp14:pctWidth>
              </wp14:sizeRelH>
              <wp14:sizeRelV relativeFrom="margin">
                <wp14:pctHeight>100800</wp14:pctHeight>
              </wp14:sizeRelV>
            </wp:anchor>
          </w:drawing>
        </mc:Choice>
        <mc:Fallback>
          <w:pict>
            <v:rect w14:anchorId="5E3043D2" id="Rectangle 21" o:spid="_x0000_s1026" style="position:absolute;margin-left:0;margin-top:0;width:529.7pt;height:689.45pt;z-index:-251655168;visibility:visible;mso-wrap-style:square;mso-width-percent:1051;mso-height-percent:1008;mso-wrap-distance-left:9pt;mso-wrap-distance-top:0;mso-wrap-distance-right:9pt;mso-wrap-distance-bottom:0;mso-position-horizontal:center;mso-position-horizontal-relative:margin;mso-position-vertical:center;mso-position-vertical-relative:margin;mso-width-percent:1051;mso-height-percent:1008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" stroked="f" strokeweight=".5pt">
              <v:stroke linestyle="thinThin"/>
              <v:textbox inset="2.53903mm,1.2695mm,2.53903mm,1.2695mm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6122"/>
    <w:multiLevelType w:val="hybridMultilevel"/>
    <w:tmpl w:val="289672C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8B07FD"/>
    <w:multiLevelType w:val="hybridMultilevel"/>
    <w:tmpl w:val="13FE3746"/>
    <w:lvl w:ilvl="0" w:tplc="C3AE5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2410E"/>
    <w:multiLevelType w:val="hybridMultilevel"/>
    <w:tmpl w:val="F5740DA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537A78"/>
    <w:multiLevelType w:val="hybridMultilevel"/>
    <w:tmpl w:val="3D08E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BD457F"/>
    <w:multiLevelType w:val="hybridMultilevel"/>
    <w:tmpl w:val="98ECFC22"/>
    <w:lvl w:ilvl="0" w:tplc="97E018E6">
      <w:start w:val="643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95137"/>
    <w:multiLevelType w:val="hybridMultilevel"/>
    <w:tmpl w:val="05CCE2D6"/>
    <w:lvl w:ilvl="0" w:tplc="97E018E6">
      <w:start w:val="643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C5516"/>
    <w:multiLevelType w:val="hybridMultilevel"/>
    <w:tmpl w:val="66BA4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3A2698"/>
    <w:multiLevelType w:val="hybridMultilevel"/>
    <w:tmpl w:val="AF8E5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F460A"/>
    <w:multiLevelType w:val="hybridMultilevel"/>
    <w:tmpl w:val="5964C76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D60D6F"/>
    <w:multiLevelType w:val="hybridMultilevel"/>
    <w:tmpl w:val="2EAE53B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E07228"/>
    <w:multiLevelType w:val="hybridMultilevel"/>
    <w:tmpl w:val="22348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056D91"/>
    <w:multiLevelType w:val="hybridMultilevel"/>
    <w:tmpl w:val="611ABDD8"/>
    <w:lvl w:ilvl="0" w:tplc="97E018E6">
      <w:start w:val="643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81752F"/>
    <w:multiLevelType w:val="hybridMultilevel"/>
    <w:tmpl w:val="5CCA31F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7C84CF7"/>
    <w:multiLevelType w:val="hybridMultilevel"/>
    <w:tmpl w:val="64E89DCA"/>
    <w:lvl w:ilvl="0" w:tplc="E34201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FDF4011"/>
    <w:multiLevelType w:val="hybridMultilevel"/>
    <w:tmpl w:val="FD22B0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0A3361"/>
    <w:multiLevelType w:val="hybridMultilevel"/>
    <w:tmpl w:val="B532EB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A23806"/>
    <w:multiLevelType w:val="hybridMultilevel"/>
    <w:tmpl w:val="A2762C30"/>
    <w:lvl w:ilvl="0" w:tplc="97E018E6">
      <w:start w:val="643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FA42DC"/>
    <w:multiLevelType w:val="hybridMultilevel"/>
    <w:tmpl w:val="59DE150A"/>
    <w:lvl w:ilvl="0" w:tplc="97E018E6">
      <w:start w:val="643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FD269D"/>
    <w:multiLevelType w:val="hybridMultilevel"/>
    <w:tmpl w:val="9B1860E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932F2"/>
    <w:multiLevelType w:val="multilevel"/>
    <w:tmpl w:val="54EE8C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7"/>
  </w:num>
  <w:num w:numId="3">
    <w:abstractNumId w:val="10"/>
  </w:num>
  <w:num w:numId="4">
    <w:abstractNumId w:val="1"/>
  </w:num>
  <w:num w:numId="5">
    <w:abstractNumId w:val="15"/>
  </w:num>
  <w:num w:numId="6">
    <w:abstractNumId w:val="14"/>
  </w:num>
  <w:num w:numId="7">
    <w:abstractNumId w:val="19"/>
  </w:num>
  <w:num w:numId="8">
    <w:abstractNumId w:val="22"/>
  </w:num>
  <w:num w:numId="9">
    <w:abstractNumId w:val="3"/>
  </w:num>
  <w:num w:numId="10">
    <w:abstractNumId w:val="12"/>
  </w:num>
  <w:num w:numId="11">
    <w:abstractNumId w:val="20"/>
  </w:num>
  <w:num w:numId="12">
    <w:abstractNumId w:val="11"/>
  </w:num>
  <w:num w:numId="13">
    <w:abstractNumId w:val="17"/>
  </w:num>
  <w:num w:numId="14">
    <w:abstractNumId w:val="2"/>
  </w:num>
  <w:num w:numId="15">
    <w:abstractNumId w:val="9"/>
  </w:num>
  <w:num w:numId="16">
    <w:abstractNumId w:val="8"/>
  </w:num>
  <w:num w:numId="17">
    <w:abstractNumId w:val="16"/>
  </w:num>
  <w:num w:numId="18">
    <w:abstractNumId w:val="5"/>
  </w:num>
  <w:num w:numId="19">
    <w:abstractNumId w:val="0"/>
  </w:num>
  <w:num w:numId="20">
    <w:abstractNumId w:val="13"/>
  </w:num>
  <w:num w:numId="21">
    <w:abstractNumId w:val="4"/>
  </w:num>
  <w:num w:numId="22">
    <w:abstractNumId w:val="1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DB9"/>
    <w:rsid w:val="00020699"/>
    <w:rsid w:val="00026B83"/>
    <w:rsid w:val="00040CB5"/>
    <w:rsid w:val="00040D08"/>
    <w:rsid w:val="000464CC"/>
    <w:rsid w:val="00052CC9"/>
    <w:rsid w:val="00056CD5"/>
    <w:rsid w:val="00057335"/>
    <w:rsid w:val="000610C7"/>
    <w:rsid w:val="000826D3"/>
    <w:rsid w:val="000834DF"/>
    <w:rsid w:val="000839DF"/>
    <w:rsid w:val="00084CB5"/>
    <w:rsid w:val="00085B9D"/>
    <w:rsid w:val="0009631B"/>
    <w:rsid w:val="000A48E3"/>
    <w:rsid w:val="000B043D"/>
    <w:rsid w:val="000B1900"/>
    <w:rsid w:val="000B6F79"/>
    <w:rsid w:val="000C790A"/>
    <w:rsid w:val="000D15A8"/>
    <w:rsid w:val="000D4FC3"/>
    <w:rsid w:val="000E1BF6"/>
    <w:rsid w:val="000E298C"/>
    <w:rsid w:val="000E39B7"/>
    <w:rsid w:val="000F457B"/>
    <w:rsid w:val="00121EA3"/>
    <w:rsid w:val="00122F03"/>
    <w:rsid w:val="0013205F"/>
    <w:rsid w:val="00133E6D"/>
    <w:rsid w:val="001360AE"/>
    <w:rsid w:val="00136F40"/>
    <w:rsid w:val="00140A1D"/>
    <w:rsid w:val="00143EC1"/>
    <w:rsid w:val="00145533"/>
    <w:rsid w:val="001523A1"/>
    <w:rsid w:val="00157856"/>
    <w:rsid w:val="00161DCD"/>
    <w:rsid w:val="00164058"/>
    <w:rsid w:val="00165BDE"/>
    <w:rsid w:val="001700E2"/>
    <w:rsid w:val="0017183A"/>
    <w:rsid w:val="00177C94"/>
    <w:rsid w:val="001811F8"/>
    <w:rsid w:val="0019428C"/>
    <w:rsid w:val="001D495F"/>
    <w:rsid w:val="001E0621"/>
    <w:rsid w:val="001E38D5"/>
    <w:rsid w:val="001F5298"/>
    <w:rsid w:val="001F7983"/>
    <w:rsid w:val="00202E7C"/>
    <w:rsid w:val="00202EA4"/>
    <w:rsid w:val="00224587"/>
    <w:rsid w:val="00225C75"/>
    <w:rsid w:val="0023108E"/>
    <w:rsid w:val="00235A6C"/>
    <w:rsid w:val="00237F06"/>
    <w:rsid w:val="002462C7"/>
    <w:rsid w:val="00250EB8"/>
    <w:rsid w:val="0025215E"/>
    <w:rsid w:val="002650D3"/>
    <w:rsid w:val="002653DC"/>
    <w:rsid w:val="0026736D"/>
    <w:rsid w:val="002819AE"/>
    <w:rsid w:val="00283E74"/>
    <w:rsid w:val="00291CE4"/>
    <w:rsid w:val="002A6198"/>
    <w:rsid w:val="002E11FB"/>
    <w:rsid w:val="00303E4F"/>
    <w:rsid w:val="00312D80"/>
    <w:rsid w:val="00317203"/>
    <w:rsid w:val="00323BF0"/>
    <w:rsid w:val="00334B96"/>
    <w:rsid w:val="003511B7"/>
    <w:rsid w:val="003542D4"/>
    <w:rsid w:val="00355C49"/>
    <w:rsid w:val="00372270"/>
    <w:rsid w:val="003838A6"/>
    <w:rsid w:val="00393498"/>
    <w:rsid w:val="003B14F3"/>
    <w:rsid w:val="003D63DC"/>
    <w:rsid w:val="003D7373"/>
    <w:rsid w:val="003E0427"/>
    <w:rsid w:val="003E14D5"/>
    <w:rsid w:val="004063A2"/>
    <w:rsid w:val="00407005"/>
    <w:rsid w:val="00414A77"/>
    <w:rsid w:val="0043590C"/>
    <w:rsid w:val="004449B6"/>
    <w:rsid w:val="00445182"/>
    <w:rsid w:val="00452610"/>
    <w:rsid w:val="0045754C"/>
    <w:rsid w:val="0046518B"/>
    <w:rsid w:val="00465B85"/>
    <w:rsid w:val="004742EC"/>
    <w:rsid w:val="00476C81"/>
    <w:rsid w:val="00486AC2"/>
    <w:rsid w:val="004936CF"/>
    <w:rsid w:val="004B0BDF"/>
    <w:rsid w:val="004B7A99"/>
    <w:rsid w:val="004B7E92"/>
    <w:rsid w:val="004C239F"/>
    <w:rsid w:val="004C4631"/>
    <w:rsid w:val="004D13F3"/>
    <w:rsid w:val="004D5E23"/>
    <w:rsid w:val="004D6CB7"/>
    <w:rsid w:val="004E0599"/>
    <w:rsid w:val="004E32AC"/>
    <w:rsid w:val="004E7561"/>
    <w:rsid w:val="0050560B"/>
    <w:rsid w:val="00514413"/>
    <w:rsid w:val="00532374"/>
    <w:rsid w:val="00541A65"/>
    <w:rsid w:val="00542CD8"/>
    <w:rsid w:val="00542E1E"/>
    <w:rsid w:val="00551EBC"/>
    <w:rsid w:val="00557DD9"/>
    <w:rsid w:val="00570240"/>
    <w:rsid w:val="00574084"/>
    <w:rsid w:val="005A7C15"/>
    <w:rsid w:val="005B261C"/>
    <w:rsid w:val="005C21C3"/>
    <w:rsid w:val="005D044B"/>
    <w:rsid w:val="005E0AE2"/>
    <w:rsid w:val="005E6419"/>
    <w:rsid w:val="005F6BA5"/>
    <w:rsid w:val="00600B0C"/>
    <w:rsid w:val="00610C88"/>
    <w:rsid w:val="0061120C"/>
    <w:rsid w:val="00620232"/>
    <w:rsid w:val="006221B3"/>
    <w:rsid w:val="00623E0B"/>
    <w:rsid w:val="00624F3A"/>
    <w:rsid w:val="00627FEF"/>
    <w:rsid w:val="00632C56"/>
    <w:rsid w:val="00633949"/>
    <w:rsid w:val="00634F68"/>
    <w:rsid w:val="00643BFB"/>
    <w:rsid w:val="006535B3"/>
    <w:rsid w:val="00667B14"/>
    <w:rsid w:val="00670B87"/>
    <w:rsid w:val="0067751D"/>
    <w:rsid w:val="00680970"/>
    <w:rsid w:val="00683EE7"/>
    <w:rsid w:val="00694277"/>
    <w:rsid w:val="0069498D"/>
    <w:rsid w:val="006B4633"/>
    <w:rsid w:val="006C2F84"/>
    <w:rsid w:val="006D0466"/>
    <w:rsid w:val="006D311D"/>
    <w:rsid w:val="006D5893"/>
    <w:rsid w:val="006E32DB"/>
    <w:rsid w:val="0070109A"/>
    <w:rsid w:val="00704D78"/>
    <w:rsid w:val="00721823"/>
    <w:rsid w:val="00723DB7"/>
    <w:rsid w:val="007251A8"/>
    <w:rsid w:val="0072731A"/>
    <w:rsid w:val="00730A3B"/>
    <w:rsid w:val="00747284"/>
    <w:rsid w:val="00752E1A"/>
    <w:rsid w:val="0077038E"/>
    <w:rsid w:val="0079204B"/>
    <w:rsid w:val="007A1088"/>
    <w:rsid w:val="007B6AC6"/>
    <w:rsid w:val="007E6125"/>
    <w:rsid w:val="007F107B"/>
    <w:rsid w:val="007F370C"/>
    <w:rsid w:val="007F67AC"/>
    <w:rsid w:val="0080220B"/>
    <w:rsid w:val="0082572B"/>
    <w:rsid w:val="00826A3D"/>
    <w:rsid w:val="0082720C"/>
    <w:rsid w:val="00831F7F"/>
    <w:rsid w:val="008426AA"/>
    <w:rsid w:val="008529E7"/>
    <w:rsid w:val="0086339E"/>
    <w:rsid w:val="008671FB"/>
    <w:rsid w:val="00874640"/>
    <w:rsid w:val="008763F9"/>
    <w:rsid w:val="008940C8"/>
    <w:rsid w:val="008940F2"/>
    <w:rsid w:val="00894B04"/>
    <w:rsid w:val="008A445A"/>
    <w:rsid w:val="008A6A80"/>
    <w:rsid w:val="008B3A85"/>
    <w:rsid w:val="008B44E1"/>
    <w:rsid w:val="008B4DF4"/>
    <w:rsid w:val="008B719C"/>
    <w:rsid w:val="008B7844"/>
    <w:rsid w:val="008C2103"/>
    <w:rsid w:val="008C401E"/>
    <w:rsid w:val="008D0BB1"/>
    <w:rsid w:val="008D4D2E"/>
    <w:rsid w:val="008E7102"/>
    <w:rsid w:val="008F2AC2"/>
    <w:rsid w:val="0090366A"/>
    <w:rsid w:val="0090509C"/>
    <w:rsid w:val="0091345C"/>
    <w:rsid w:val="00915740"/>
    <w:rsid w:val="00917248"/>
    <w:rsid w:val="00920B52"/>
    <w:rsid w:val="00926CD2"/>
    <w:rsid w:val="009406B3"/>
    <w:rsid w:val="0094341E"/>
    <w:rsid w:val="00945498"/>
    <w:rsid w:val="00946E8B"/>
    <w:rsid w:val="00963BAD"/>
    <w:rsid w:val="00966DA6"/>
    <w:rsid w:val="009724FA"/>
    <w:rsid w:val="00972E94"/>
    <w:rsid w:val="00981443"/>
    <w:rsid w:val="00982640"/>
    <w:rsid w:val="0098323F"/>
    <w:rsid w:val="00984A4E"/>
    <w:rsid w:val="009857D8"/>
    <w:rsid w:val="00993616"/>
    <w:rsid w:val="00994004"/>
    <w:rsid w:val="009C1418"/>
    <w:rsid w:val="009D0619"/>
    <w:rsid w:val="009D1E75"/>
    <w:rsid w:val="009D2546"/>
    <w:rsid w:val="009D6543"/>
    <w:rsid w:val="00A05F9B"/>
    <w:rsid w:val="00A16F4E"/>
    <w:rsid w:val="00A239FA"/>
    <w:rsid w:val="00A32A38"/>
    <w:rsid w:val="00A32C80"/>
    <w:rsid w:val="00A33456"/>
    <w:rsid w:val="00A37EEE"/>
    <w:rsid w:val="00A4395F"/>
    <w:rsid w:val="00A4559E"/>
    <w:rsid w:val="00A457F6"/>
    <w:rsid w:val="00A4765B"/>
    <w:rsid w:val="00A52318"/>
    <w:rsid w:val="00A709E9"/>
    <w:rsid w:val="00A92C9A"/>
    <w:rsid w:val="00A9558B"/>
    <w:rsid w:val="00AA2F78"/>
    <w:rsid w:val="00AB4D76"/>
    <w:rsid w:val="00AD4045"/>
    <w:rsid w:val="00AD6504"/>
    <w:rsid w:val="00AE4A5D"/>
    <w:rsid w:val="00AF2062"/>
    <w:rsid w:val="00AF7320"/>
    <w:rsid w:val="00B00D5E"/>
    <w:rsid w:val="00B068DB"/>
    <w:rsid w:val="00B1279B"/>
    <w:rsid w:val="00B12DB9"/>
    <w:rsid w:val="00B23A91"/>
    <w:rsid w:val="00B36A25"/>
    <w:rsid w:val="00B445E5"/>
    <w:rsid w:val="00B51A9B"/>
    <w:rsid w:val="00B76AE8"/>
    <w:rsid w:val="00B77DFB"/>
    <w:rsid w:val="00B85378"/>
    <w:rsid w:val="00BA54A1"/>
    <w:rsid w:val="00BC2ACA"/>
    <w:rsid w:val="00BD1E1C"/>
    <w:rsid w:val="00BD5EDB"/>
    <w:rsid w:val="00BE4064"/>
    <w:rsid w:val="00BF7ED2"/>
    <w:rsid w:val="00C003F2"/>
    <w:rsid w:val="00C0230D"/>
    <w:rsid w:val="00C0232B"/>
    <w:rsid w:val="00C02A32"/>
    <w:rsid w:val="00C06FAE"/>
    <w:rsid w:val="00C16662"/>
    <w:rsid w:val="00C17336"/>
    <w:rsid w:val="00C4032D"/>
    <w:rsid w:val="00C529C0"/>
    <w:rsid w:val="00C7138D"/>
    <w:rsid w:val="00C86A5C"/>
    <w:rsid w:val="00C908C8"/>
    <w:rsid w:val="00CA0B6D"/>
    <w:rsid w:val="00CA1A1B"/>
    <w:rsid w:val="00CA7B1E"/>
    <w:rsid w:val="00CC0788"/>
    <w:rsid w:val="00CD6851"/>
    <w:rsid w:val="00CD6E96"/>
    <w:rsid w:val="00CD7D18"/>
    <w:rsid w:val="00CE0D11"/>
    <w:rsid w:val="00CE69AD"/>
    <w:rsid w:val="00CF3328"/>
    <w:rsid w:val="00D02E01"/>
    <w:rsid w:val="00D0793F"/>
    <w:rsid w:val="00D14AD0"/>
    <w:rsid w:val="00D26FF4"/>
    <w:rsid w:val="00D837F3"/>
    <w:rsid w:val="00D97FC5"/>
    <w:rsid w:val="00DA1F1D"/>
    <w:rsid w:val="00DA5B70"/>
    <w:rsid w:val="00DB0EC3"/>
    <w:rsid w:val="00DB6F4B"/>
    <w:rsid w:val="00DB7C31"/>
    <w:rsid w:val="00DC1277"/>
    <w:rsid w:val="00DC4B4A"/>
    <w:rsid w:val="00DC4F5C"/>
    <w:rsid w:val="00DD1A83"/>
    <w:rsid w:val="00DE455A"/>
    <w:rsid w:val="00DF6AE2"/>
    <w:rsid w:val="00E06004"/>
    <w:rsid w:val="00E11B29"/>
    <w:rsid w:val="00E163BD"/>
    <w:rsid w:val="00E17425"/>
    <w:rsid w:val="00E3197D"/>
    <w:rsid w:val="00E4330E"/>
    <w:rsid w:val="00E44F70"/>
    <w:rsid w:val="00E567A3"/>
    <w:rsid w:val="00E67B59"/>
    <w:rsid w:val="00E74614"/>
    <w:rsid w:val="00E76CE1"/>
    <w:rsid w:val="00E7755A"/>
    <w:rsid w:val="00E807CF"/>
    <w:rsid w:val="00E8315B"/>
    <w:rsid w:val="00EA1B12"/>
    <w:rsid w:val="00EB58C0"/>
    <w:rsid w:val="00EC4961"/>
    <w:rsid w:val="00EC4EE6"/>
    <w:rsid w:val="00ED1062"/>
    <w:rsid w:val="00EF7E82"/>
    <w:rsid w:val="00F00B0E"/>
    <w:rsid w:val="00F260B3"/>
    <w:rsid w:val="00F342E9"/>
    <w:rsid w:val="00F34EF8"/>
    <w:rsid w:val="00F35277"/>
    <w:rsid w:val="00F521A4"/>
    <w:rsid w:val="00F646A0"/>
    <w:rsid w:val="00F66835"/>
    <w:rsid w:val="00F66FC0"/>
    <w:rsid w:val="00F7232B"/>
    <w:rsid w:val="00F73018"/>
    <w:rsid w:val="00F74E2E"/>
    <w:rsid w:val="00F8234B"/>
    <w:rsid w:val="00F97A99"/>
    <w:rsid w:val="00F97FC5"/>
    <w:rsid w:val="00FB7A48"/>
    <w:rsid w:val="00FD4187"/>
    <w:rsid w:val="00FE6588"/>
    <w:rsid w:val="00FF0B95"/>
    <w:rsid w:val="00FF29DF"/>
    <w:rsid w:val="00FF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721B2"/>
  <w15:docId w15:val="{FCA12C8A-36A5-48E8-BFDB-394BC0E1E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3A"/>
  </w:style>
  <w:style w:type="paragraph" w:styleId="Heading1">
    <w:name w:val="heading 1"/>
    <w:basedOn w:val="Normal"/>
    <w:next w:val="Normal"/>
    <w:link w:val="Heading1Char"/>
    <w:uiPriority w:val="9"/>
    <w:qFormat/>
    <w:rsid w:val="00624F3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4F3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F3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F3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F3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F3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F3A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F3A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F3A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4F3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24F3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F3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F3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F3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F3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F3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F3A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4F3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24F3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24F3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F3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4F3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24F3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24F3A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624F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4F3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24F3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F3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F3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24F3A"/>
    <w:rPr>
      <w:i/>
      <w:iCs/>
      <w:color w:val="auto"/>
    </w:rPr>
  </w:style>
  <w:style w:type="character" w:styleId="IntenseEmphasis">
    <w:name w:val="Intense Emphasis"/>
    <w:aliases w:val="Subsection Intense Emphasis"/>
    <w:basedOn w:val="DefaultParagraphFont"/>
    <w:uiPriority w:val="21"/>
    <w:qFormat/>
    <w:rsid w:val="00624F3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24F3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24F3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24F3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4F3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Normal"/>
    <w:next w:val="Normal"/>
    <w:pPr>
      <w:spacing w:before="220" w:after="0" w:line="276" w:lineRule="auto"/>
      <w:outlineLvl w:val="0"/>
    </w:pPr>
    <w:rPr>
      <w:rFonts w:asciiTheme="majorHAnsi" w:hAnsiTheme="majorHAnsi"/>
      <w:b/>
      <w:color w:val="000000" w:themeColor="text1"/>
      <w:sz w:val="24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sonalName">
    <w:name w:val="Personal Name"/>
    <w:basedOn w:val="Title"/>
    <w:rPr>
      <w:b w:val="0"/>
      <w:sz w:val="28"/>
      <w:szCs w:val="28"/>
    </w:rPr>
  </w:style>
  <w:style w:type="paragraph" w:customStyle="1" w:styleId="Subsection">
    <w:name w:val="Subsection"/>
    <w:basedOn w:val="Heading2"/>
    <w:pPr>
      <w:spacing w:before="0"/>
    </w:pPr>
    <w:rPr>
      <w:rFonts w:asciiTheme="minorHAnsi" w:hAnsiTheme="minorHAnsi"/>
      <w:color w:val="9EC544" w:themeColor="accent1"/>
      <w:sz w:val="21"/>
    </w:rPr>
  </w:style>
  <w:style w:type="table" w:styleId="GridTable2">
    <w:name w:val="Grid Table 2"/>
    <w:basedOn w:val="TableNormal"/>
    <w:uiPriority w:val="47"/>
    <w:rsid w:val="008D0B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AF20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4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inica.Ruffin\AppData\Roaming\Microsoft\Templates\Resume%20(Apothecar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8F65230153347B49BC6523A387C3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F80C8-6018-4D1E-9F36-DB56896A3165}"/>
      </w:docPartPr>
      <w:docPartBody>
        <w:p w:rsidR="0085667E" w:rsidRDefault="0085667E">
          <w:pPr>
            <w:pStyle w:val="B8F65230153347B49BC6523A387C3C9B"/>
          </w:pPr>
          <w:r>
            <w:t>Choose a building block.</w:t>
          </w:r>
        </w:p>
      </w:docPartBody>
    </w:docPart>
    <w:docPart>
      <w:docPartPr>
        <w:name w:val="D8F196A40D3649B7B97D390FC7A62E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78D64F-29CC-48B6-BC09-6E1804B8999F}"/>
      </w:docPartPr>
      <w:docPartBody>
        <w:p w:rsidR="0085667E" w:rsidRDefault="0085667E">
          <w:pPr>
            <w:pStyle w:val="D8F196A40D3649B7B97D390FC7A62E26"/>
          </w:pPr>
          <w:r>
            <w:t>[Type Your Name]</w:t>
          </w:r>
        </w:p>
      </w:docPartBody>
    </w:docPart>
    <w:docPart>
      <w:docPartPr>
        <w:name w:val="192C30850D4440EEB2240366CF528E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EEEC4-D195-41D2-BB2D-DFAF3239451B}"/>
      </w:docPartPr>
      <w:docPartBody>
        <w:p w:rsidR="0085667E" w:rsidRDefault="0085667E">
          <w:pPr>
            <w:pStyle w:val="192C30850D4440EEB2240366CF528E9C"/>
          </w:pPr>
          <w:r>
            <w:rPr>
              <w:color w:val="44546A" w:themeColor="text2"/>
            </w:rPr>
            <w:t>[Type your address]</w:t>
          </w:r>
        </w:p>
      </w:docPartBody>
    </w:docPart>
    <w:docPart>
      <w:docPartPr>
        <w:name w:val="A81F5C1CD4674511B26C83F412CCDB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75089-172B-49E6-85A3-CB15FD5B37BB}"/>
      </w:docPartPr>
      <w:docPartBody>
        <w:p w:rsidR="0085667E" w:rsidRDefault="0085667E">
          <w:pPr>
            <w:pStyle w:val="A81F5C1CD4674511B26C83F412CCDBFD"/>
          </w:pPr>
          <w:r>
            <w:rPr>
              <w:color w:val="44546A" w:themeColor="text2"/>
            </w:rPr>
            <w:t>[Type your phone number]</w:t>
          </w:r>
        </w:p>
      </w:docPartBody>
    </w:docPart>
    <w:docPart>
      <w:docPartPr>
        <w:name w:val="FA9380ADBF2E4B519456D55CA0616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EFC589-5859-410D-8B3F-5A16F6915640}"/>
      </w:docPartPr>
      <w:docPartBody>
        <w:p w:rsidR="0085667E" w:rsidRDefault="0085667E">
          <w:pPr>
            <w:pStyle w:val="FA9380ADBF2E4B519456D55CA0616492"/>
          </w:pPr>
          <w:r>
            <w:rPr>
              <w:color w:val="44546A" w:themeColor="text2"/>
            </w:rPr>
            <w:t>[Type your e-mail]</w:t>
          </w:r>
        </w:p>
      </w:docPartBody>
    </w:docPart>
    <w:docPart>
      <w:docPartPr>
        <w:name w:val="2D4C430C2C5E41DD9C2388DFE58C15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187D5-2929-440C-B4CB-22D073785D16}"/>
      </w:docPartPr>
      <w:docPartBody>
        <w:p w:rsidR="0085667E" w:rsidRDefault="0085667E">
          <w:pPr>
            <w:pStyle w:val="2D4C430C2C5E41DD9C2388DFE58C15A4"/>
          </w:pPr>
          <w:r>
            <w:rPr>
              <w:color w:val="A6A6A6" w:themeColor="background1" w:themeShade="A6"/>
              <w:sz w:val="18"/>
              <w:szCs w:val="18"/>
            </w:rPr>
            <w:t>[Type 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667E"/>
    <w:rsid w:val="00042908"/>
    <w:rsid w:val="000835FB"/>
    <w:rsid w:val="000D4E8B"/>
    <w:rsid w:val="001255F6"/>
    <w:rsid w:val="00161F75"/>
    <w:rsid w:val="001C3515"/>
    <w:rsid w:val="001F3365"/>
    <w:rsid w:val="001F3568"/>
    <w:rsid w:val="0033621F"/>
    <w:rsid w:val="003945FB"/>
    <w:rsid w:val="004272A8"/>
    <w:rsid w:val="00451FB8"/>
    <w:rsid w:val="004749BC"/>
    <w:rsid w:val="004F28F0"/>
    <w:rsid w:val="005A4742"/>
    <w:rsid w:val="005A5910"/>
    <w:rsid w:val="00711DE1"/>
    <w:rsid w:val="00715C5D"/>
    <w:rsid w:val="00770E5D"/>
    <w:rsid w:val="00783C23"/>
    <w:rsid w:val="007A0F97"/>
    <w:rsid w:val="007B0B0C"/>
    <w:rsid w:val="007C79B4"/>
    <w:rsid w:val="007D28BA"/>
    <w:rsid w:val="007F35EA"/>
    <w:rsid w:val="008541DA"/>
    <w:rsid w:val="0085667E"/>
    <w:rsid w:val="00914DB8"/>
    <w:rsid w:val="00936904"/>
    <w:rsid w:val="00993551"/>
    <w:rsid w:val="009A5F0C"/>
    <w:rsid w:val="009E1DD6"/>
    <w:rsid w:val="00A51C74"/>
    <w:rsid w:val="00AA1047"/>
    <w:rsid w:val="00AF55AE"/>
    <w:rsid w:val="00BE1ED4"/>
    <w:rsid w:val="00C501E3"/>
    <w:rsid w:val="00C60932"/>
    <w:rsid w:val="00C709DD"/>
    <w:rsid w:val="00C81B16"/>
    <w:rsid w:val="00D35079"/>
    <w:rsid w:val="00D37997"/>
    <w:rsid w:val="00DF0E7F"/>
    <w:rsid w:val="00F554B1"/>
    <w:rsid w:val="00F70F6E"/>
    <w:rsid w:val="00F71603"/>
    <w:rsid w:val="00F8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F65230153347B49BC6523A387C3C9B">
    <w:name w:val="B8F65230153347B49BC6523A387C3C9B"/>
  </w:style>
  <w:style w:type="paragraph" w:customStyle="1" w:styleId="D8F196A40D3649B7B97D390FC7A62E26">
    <w:name w:val="D8F196A40D3649B7B97D390FC7A62E26"/>
  </w:style>
  <w:style w:type="paragraph" w:customStyle="1" w:styleId="192C30850D4440EEB2240366CF528E9C">
    <w:name w:val="192C30850D4440EEB2240366CF528E9C"/>
  </w:style>
  <w:style w:type="paragraph" w:customStyle="1" w:styleId="A81F5C1CD4674511B26C83F412CCDBFD">
    <w:name w:val="A81F5C1CD4674511B26C83F412CCDBFD"/>
  </w:style>
  <w:style w:type="paragraph" w:customStyle="1" w:styleId="FA9380ADBF2E4B519456D55CA0616492">
    <w:name w:val="FA9380ADBF2E4B519456D55CA0616492"/>
  </w:style>
  <w:style w:type="paragraph" w:customStyle="1" w:styleId="4786E10DCB7847FCA3A43BD4088C6755">
    <w:name w:val="4786E10DCB7847FCA3A43BD4088C6755"/>
  </w:style>
  <w:style w:type="paragraph" w:customStyle="1" w:styleId="9373FE3255234AD6B6CA604E5A1F63F5">
    <w:name w:val="9373FE3255234AD6B6CA604E5A1F63F5"/>
  </w:style>
  <w:style w:type="paragraph" w:customStyle="1" w:styleId="FDF6A7484E784C9DADDA6AF37510A3D0">
    <w:name w:val="FDF6A7484E784C9DADDA6AF37510A3D0"/>
  </w:style>
  <w:style w:type="paragraph" w:customStyle="1" w:styleId="7424BDCBDF454372AEE79AB186C26E64">
    <w:name w:val="7424BDCBDF454372AEE79AB186C26E64"/>
  </w:style>
  <w:style w:type="paragraph" w:customStyle="1" w:styleId="D57E08EFA15E43AE911192731EF908C3">
    <w:name w:val="D57E08EFA15E43AE911192731EF908C3"/>
  </w:style>
  <w:style w:type="paragraph" w:customStyle="1" w:styleId="3BBFCB00C1F74669A30F5693358D13DD">
    <w:name w:val="3BBFCB00C1F74669A30F5693358D13DD"/>
  </w:style>
  <w:style w:type="paragraph" w:customStyle="1" w:styleId="8532E88073D540749B22245ECE23C8CB">
    <w:name w:val="8532E88073D540749B22245ECE23C8CB"/>
  </w:style>
  <w:style w:type="paragraph" w:customStyle="1" w:styleId="45E8BAD10E8446EA883C3896B929585C">
    <w:name w:val="45E8BAD10E8446EA883C3896B929585C"/>
  </w:style>
  <w:style w:type="paragraph" w:customStyle="1" w:styleId="1599A8031DC14166A12C9BBE7CB2E4CA">
    <w:name w:val="1599A8031DC14166A12C9BBE7CB2E4CA"/>
  </w:style>
  <w:style w:type="paragraph" w:customStyle="1" w:styleId="3E18C667E6AB417793C12313D3B5BB7D">
    <w:name w:val="3E18C667E6AB417793C12313D3B5BB7D"/>
  </w:style>
  <w:style w:type="paragraph" w:customStyle="1" w:styleId="82C14CB579A74AFD97D9A1058E9A53A5">
    <w:name w:val="82C14CB579A74AFD97D9A1058E9A53A5"/>
  </w:style>
  <w:style w:type="paragraph" w:customStyle="1" w:styleId="946F59E40A024765822F328EF3A40F92">
    <w:name w:val="946F59E40A024765822F328EF3A40F92"/>
  </w:style>
  <w:style w:type="paragraph" w:customStyle="1" w:styleId="028E6E90643C49ACBE473D2A425756BE">
    <w:name w:val="028E6E90643C49ACBE473D2A425756BE"/>
  </w:style>
  <w:style w:type="paragraph" w:customStyle="1" w:styleId="9878F7C224BC43909B6135C06108E909">
    <w:name w:val="9878F7C224BC43909B6135C06108E909"/>
  </w:style>
  <w:style w:type="paragraph" w:customStyle="1" w:styleId="2D4C430C2C5E41DD9C2388DFE58C15A4">
    <w:name w:val="2D4C430C2C5E41DD9C2388DFE58C1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7712 Saddlewood Drive, Fort Wayne, IN 46825</CompanyAddress>
  <CompanyPhone>Phone: 765-462-8888</CompanyPhone>
  <CompanyFax/>
  <CompanyEmail>richardjonessekse@gmail.com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BE1092-ECCB-44B5-8139-94A5015DEF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0A4F2ED1-08CC-4956-AE22-7C27F6EB5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(Apothecary design)</Template>
  <TotalTime>2873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PTL</Company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A. Jones-Sekse, MBA</dc:creator>
  <cp:lastModifiedBy>Alex Jones</cp:lastModifiedBy>
  <cp:revision>44</cp:revision>
  <cp:lastPrinted>2019-03-05T16:00:00Z</cp:lastPrinted>
  <dcterms:created xsi:type="dcterms:W3CDTF">2018-06-08T21:18:00Z</dcterms:created>
  <dcterms:modified xsi:type="dcterms:W3CDTF">2019-05-28T20:06:00Z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TC018408479991</vt:lpwstr>
  </property>
</Properties>
</file>